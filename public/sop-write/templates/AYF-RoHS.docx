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AB85" w14:textId="77777777" w:rsidR="009E5818" w:rsidRDefault="009E5818"/>
    <w:tbl>
      <w:tblPr>
        <w:tblW w:w="15393" w:type="dxa"/>
        <w:tblLook w:val="04A0" w:firstRow="1" w:lastRow="0" w:firstColumn="1" w:lastColumn="0" w:noHBand="0" w:noVBand="1"/>
      </w:tblPr>
      <w:tblGrid>
        <w:gridCol w:w="3611"/>
        <w:gridCol w:w="4451"/>
        <w:gridCol w:w="3338"/>
        <w:gridCol w:w="3993"/>
      </w:tblGrid>
      <w:tr w:rsidR="009E5818" w:rsidRPr="001962DF" w14:paraId="24BAA48C" w14:textId="77777777" w:rsidTr="005D6BF3">
        <w:trPr>
          <w:trHeight w:val="260"/>
        </w:trPr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042F56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MACHINE ID :</w:t>
            </w:r>
          </w:p>
        </w:tc>
        <w:tc>
          <w:tcPr>
            <w:tcW w:w="4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8B8A0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MACHINE NAME :</w:t>
            </w:r>
          </w:p>
        </w:tc>
        <w:tc>
          <w:tcPr>
            <w:tcW w:w="3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FCFC7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MODEL :</w:t>
            </w:r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2F695" w14:textId="77777777" w:rsidR="009E5818" w:rsidRPr="001962DF" w:rsidRDefault="009E5818" w:rsidP="0002296A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SERIAL NO. :</w:t>
            </w:r>
          </w:p>
        </w:tc>
      </w:tr>
    </w:tbl>
    <w:p w14:paraId="52B6771B" w14:textId="77777777" w:rsidR="009E5818" w:rsidRDefault="009E5818" w:rsidP="003E1707"/>
    <w:tbl>
      <w:tblPr>
        <w:tblW w:w="5000" w:type="pct"/>
        <w:tblLook w:val="04A0" w:firstRow="1" w:lastRow="0" w:firstColumn="1" w:lastColumn="0" w:noHBand="0" w:noVBand="1"/>
      </w:tblPr>
      <w:tblGrid>
        <w:gridCol w:w="1390"/>
        <w:gridCol w:w="4262"/>
        <w:gridCol w:w="748"/>
        <w:gridCol w:w="751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57"/>
      </w:tblGrid>
      <w:tr w:rsidR="00AD55B7" w:rsidRPr="001962DF" w14:paraId="705DABDF" w14:textId="77777777" w:rsidTr="00D3002A">
        <w:trPr>
          <w:trHeight w:val="261"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AD277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ITEM</w:t>
            </w:r>
          </w:p>
        </w:tc>
        <w:tc>
          <w:tcPr>
            <w:tcW w:w="13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EA15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PREVENTIVE MAINTENANCE OPERATION</w:t>
            </w:r>
          </w:p>
        </w:tc>
        <w:tc>
          <w:tcPr>
            <w:tcW w:w="3163" w:type="pct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91313" w14:textId="77777777" w:rsidR="001962DF" w:rsidRPr="001962DF" w:rsidRDefault="001962DF" w:rsidP="001962DF">
            <w:pPr>
              <w:jc w:val="center"/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MONTH</w:t>
            </w:r>
          </w:p>
        </w:tc>
      </w:tr>
      <w:tr w:rsidR="005C6039" w:rsidRPr="001962DF" w14:paraId="3B732AF9" w14:textId="77777777" w:rsidTr="00D3002A">
        <w:trPr>
          <w:trHeight w:val="261"/>
        </w:trPr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8079" w14:textId="77777777" w:rsidR="001962DF" w:rsidRPr="001962DF" w:rsidRDefault="001962DF" w:rsidP="001962DF">
            <w:pPr>
              <w:rPr>
                <w:b/>
                <w:bCs/>
                <w:color w:val="000000"/>
                <w:lang w:bidi="th-TH"/>
              </w:rPr>
            </w:pPr>
          </w:p>
        </w:tc>
        <w:tc>
          <w:tcPr>
            <w:tcW w:w="13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828A" w14:textId="77777777" w:rsidR="001962DF" w:rsidRPr="001962DF" w:rsidRDefault="001962DF" w:rsidP="001962DF">
            <w:pPr>
              <w:rPr>
                <w:b/>
                <w:bCs/>
                <w:color w:val="000000"/>
                <w:lang w:bidi="th-TH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24C724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F8963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A738D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3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3C2B7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4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5BE67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5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A46D1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6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F9144C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7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8C696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8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B433F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9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3A504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10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2609C3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11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513522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12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705B80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13</w:t>
            </w:r>
          </w:p>
        </w:tc>
      </w:tr>
      <w:tr w:rsidR="007D0A03" w:rsidRPr="001962DF" w14:paraId="6BFF3CF9" w14:textId="77777777" w:rsidTr="00D3002A">
        <w:trPr>
          <w:trHeight w:val="261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1C1930" w14:textId="1AAE6AB4" w:rsidR="007D0A03" w:rsidRPr="001962DF" w:rsidRDefault="007D0A03" w:rsidP="001962DF">
            <w:pPr>
              <w:rPr>
                <w:color w:val="000000"/>
                <w:lang w:bidi="th-TH"/>
              </w:rPr>
            </w:pPr>
            <w:r>
              <w:rPr>
                <w:b/>
                <w:bCs/>
                <w:color w:val="000000"/>
                <w:lang w:bidi="th-TH"/>
              </w:rPr>
              <w:t>MONTHLY</w:t>
            </w:r>
          </w:p>
        </w:tc>
      </w:tr>
      <w:tr w:rsidR="005C6039" w:rsidRPr="001962DF" w14:paraId="527AB2F9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303E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1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BBD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4328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2D9E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D641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631B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B4C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C65A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5403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E4C5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25EF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3BF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453D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2484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AF94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21406E55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0ED8C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2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EDB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CBDB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6556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7B81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E62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277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7AED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CA9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1DE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0D3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934C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A6D7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555E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D4E4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F2079EB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56E5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3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814E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65BA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D91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807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823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747A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4EEA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3F81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1ADD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744D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97C7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8EB8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13FB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5170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3B6D88A2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2369E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4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603D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608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578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6E37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E9C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9141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D4E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8893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5FBF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466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C04C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024B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CE22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1CE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5FA296E6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89F6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5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FC9D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D951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C627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B53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AA88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FDB7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36CA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CF9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DB0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C602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160C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A9D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3E84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2D06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579E2B7A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83E379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DBA84B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81CF0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FE6A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708DD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FDCCD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A8313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75E8F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775D0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38440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95ED9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C8DD7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4E645F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165BE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1D1C5C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7D0A03" w:rsidRPr="001962DF" w14:paraId="31441BE0" w14:textId="77777777" w:rsidTr="00D3002A">
        <w:trPr>
          <w:trHeight w:val="319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F0DD8D4" w14:textId="665004B5" w:rsidR="007D0A03" w:rsidRPr="001962DF" w:rsidRDefault="007D0A03" w:rsidP="001962DF">
            <w:pPr>
              <w:rPr>
                <w:b/>
                <w:bCs/>
                <w:color w:val="000000"/>
                <w:lang w:bidi="th-TH"/>
              </w:rPr>
            </w:pPr>
            <w:r>
              <w:rPr>
                <w:b/>
                <w:bCs/>
                <w:color w:val="000000"/>
                <w:lang w:bidi="th-TH"/>
              </w:rPr>
              <w:t>ANNUALLY</w:t>
            </w:r>
          </w:p>
        </w:tc>
      </w:tr>
      <w:tr w:rsidR="005C6039" w:rsidRPr="001962DF" w14:paraId="2A4C6C71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E3891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6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CE47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6C37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5724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546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C7B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09E4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82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623B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DA2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E275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7F80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383C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2611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2E73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4579DBE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8E784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7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06A33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F92C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A49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F403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78C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B85F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264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B571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7FD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4DE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F9B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501A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D0AE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92D3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12EC1D9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B8645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8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AF5D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5D46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6B9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8B42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5110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AAB2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4FC2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CC6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09E9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63B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E360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C710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81CD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81A8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0B0AD972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CF97FF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138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06D65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59DD7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91DC8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C4CBC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CB653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F7D96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5C5B7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2E11F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F9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8F640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FCB14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293FF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86C9E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FC9C7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7D0A03" w:rsidRPr="001962DF" w14:paraId="1571FF63" w14:textId="77777777" w:rsidTr="00D3002A">
        <w:trPr>
          <w:trHeight w:val="261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CB1A0C9" w14:textId="6F2DD117" w:rsidR="007D0A03" w:rsidRPr="001962DF" w:rsidRDefault="007D0A03" w:rsidP="001962DF">
            <w:pPr>
              <w:rPr>
                <w:b/>
                <w:bCs/>
                <w:color w:val="000000"/>
                <w:lang w:bidi="th-TH"/>
              </w:rPr>
            </w:pPr>
            <w:r w:rsidRPr="001962DF">
              <w:rPr>
                <w:b/>
                <w:bCs/>
                <w:color w:val="000000"/>
                <w:lang w:bidi="th-TH"/>
              </w:rPr>
              <w:t>EFFECTIVENESS OF PREVENTIVE MAINTENANCE</w:t>
            </w:r>
          </w:p>
        </w:tc>
      </w:tr>
      <w:tr w:rsidR="005C6039" w:rsidRPr="001962DF" w14:paraId="62E3D10C" w14:textId="77777777" w:rsidTr="00D3002A">
        <w:trPr>
          <w:trHeight w:val="261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2D90" w14:textId="77777777" w:rsidR="001962DF" w:rsidRPr="001962DF" w:rsidRDefault="001962DF" w:rsidP="001962DF">
            <w:pPr>
              <w:jc w:val="center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9</w:t>
            </w:r>
          </w:p>
        </w:tc>
        <w:tc>
          <w:tcPr>
            <w:tcW w:w="1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3DAC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12F5" w14:textId="2DF73836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14D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5AC7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7013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6719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D386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867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1AF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FF5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F66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613E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53F0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FFAC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DA502A2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79AC4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 xml:space="preserve"> Checked by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93023" w14:textId="28D0B38B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8DE0" w14:textId="33E31095" w:rsidR="001962DF" w:rsidRPr="001962DF" w:rsidRDefault="001962DF" w:rsidP="005C6039">
            <w:pPr>
              <w:rPr>
                <w:color w:val="000000"/>
                <w:lang w:bidi="th-TH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7981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1F89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B14C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B34B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031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B323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2818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F390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DBD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E10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A0F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73C87DF1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2ECD3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Date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2ABF" w14:textId="6984B209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E84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0404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DF7B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7D9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31BD0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EF479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8DB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65F3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2F065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D39B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C1851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DB86A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  <w:tr w:rsidR="005C6039" w:rsidRPr="001962DF" w14:paraId="1DBCCB56" w14:textId="77777777" w:rsidTr="00D3002A">
        <w:trPr>
          <w:trHeight w:val="261"/>
        </w:trPr>
        <w:tc>
          <w:tcPr>
            <w:tcW w:w="18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72AB" w14:textId="77777777" w:rsidR="001962DF" w:rsidRPr="001962DF" w:rsidRDefault="001962DF" w:rsidP="001962DF">
            <w:pPr>
              <w:jc w:val="right"/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Inspected by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00E84" w14:textId="22AEFB9B" w:rsidR="001962DF" w:rsidRPr="001962DF" w:rsidRDefault="001962DF" w:rsidP="001962DF">
            <w:pPr>
              <w:rPr>
                <w:color w:val="000000"/>
                <w:lang w:bidi="th-TH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9DCA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2F8D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21C5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5F838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0422D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79D4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79F7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8FC62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F49F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5A5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A37C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B5FE" w14:textId="77777777" w:rsidR="001962DF" w:rsidRPr="001962DF" w:rsidRDefault="001962DF" w:rsidP="001962DF">
            <w:pPr>
              <w:rPr>
                <w:color w:val="000000"/>
                <w:lang w:bidi="th-TH"/>
              </w:rPr>
            </w:pPr>
            <w:r w:rsidRPr="001962DF">
              <w:rPr>
                <w:color w:val="000000"/>
                <w:lang w:bidi="th-TH"/>
              </w:rPr>
              <w:t> </w:t>
            </w:r>
          </w:p>
        </w:tc>
      </w:tr>
    </w:tbl>
    <w:p w14:paraId="589B741D" w14:textId="3EBD94D0" w:rsidR="00FB2DC9" w:rsidRPr="006402A2" w:rsidRDefault="00FB2DC9" w:rsidP="003E1707">
      <w:pPr>
        <w:rPr>
          <w:cs/>
        </w:rPr>
      </w:pPr>
    </w:p>
    <w:p w14:paraId="167C779B" w14:textId="77777777" w:rsidR="003E1707" w:rsidRPr="007519C9" w:rsidRDefault="003E1707" w:rsidP="003E1707">
      <w:r>
        <w:t xml:space="preserve">Tick </w:t>
      </w:r>
      <w:r>
        <w:rPr>
          <w:b/>
          <w:bCs/>
          <w:sz w:val="48"/>
          <w:szCs w:val="48"/>
        </w:rPr>
        <w:sym w:font="Wingdings 2" w:char="F050"/>
      </w:r>
      <w:r>
        <w:rPr>
          <w:b/>
          <w:bCs/>
          <w:sz w:val="48"/>
          <w:szCs w:val="48"/>
        </w:rPr>
        <w:t xml:space="preserve"> </w:t>
      </w:r>
      <w:r>
        <w:rPr>
          <w:sz w:val="24"/>
          <w:szCs w:val="24"/>
        </w:rPr>
        <w:t>after completed the items</w:t>
      </w:r>
    </w:p>
    <w:p w14:paraId="7237ECE1" w14:textId="77777777" w:rsidR="00D42A6B" w:rsidRDefault="00D42A6B" w:rsidP="003E1707">
      <w:pPr>
        <w:rPr>
          <w:b/>
          <w:bCs/>
          <w:sz w:val="24"/>
          <w:szCs w:val="24"/>
        </w:rPr>
      </w:pPr>
    </w:p>
    <w:p w14:paraId="73A60B3F" w14:textId="77777777" w:rsidR="00D42A6B" w:rsidRDefault="00D42A6B" w:rsidP="003E1707">
      <w:pPr>
        <w:rPr>
          <w:b/>
          <w:bCs/>
          <w:sz w:val="24"/>
          <w:szCs w:val="24"/>
        </w:rPr>
      </w:pPr>
    </w:p>
    <w:p w14:paraId="5D057059" w14:textId="77777777" w:rsidR="00D42A6B" w:rsidRDefault="00D42A6B" w:rsidP="003E1707">
      <w:pPr>
        <w:rPr>
          <w:b/>
          <w:bCs/>
          <w:sz w:val="24"/>
          <w:szCs w:val="24"/>
        </w:rPr>
      </w:pPr>
    </w:p>
    <w:p w14:paraId="135F676B" w14:textId="77777777" w:rsidR="00AD55B7" w:rsidRDefault="00AD55B7" w:rsidP="003E1707">
      <w:pPr>
        <w:rPr>
          <w:b/>
          <w:bCs/>
          <w:sz w:val="24"/>
          <w:szCs w:val="24"/>
        </w:rPr>
      </w:pPr>
    </w:p>
    <w:p w14:paraId="38483D47" w14:textId="77777777" w:rsidR="00AD55B7" w:rsidRDefault="00AD55B7" w:rsidP="003E1707">
      <w:pPr>
        <w:rPr>
          <w:b/>
          <w:bCs/>
          <w:sz w:val="24"/>
          <w:szCs w:val="24"/>
        </w:rPr>
      </w:pPr>
    </w:p>
    <w:p w14:paraId="77A62A66" w14:textId="77777777" w:rsidR="00AD55B7" w:rsidRDefault="00AD55B7" w:rsidP="003E1707">
      <w:pPr>
        <w:rPr>
          <w:b/>
          <w:bCs/>
          <w:sz w:val="24"/>
          <w:szCs w:val="24"/>
        </w:rPr>
      </w:pPr>
    </w:p>
    <w:p w14:paraId="40054063" w14:textId="440A5FAE" w:rsidR="003E1707" w:rsidRDefault="003E1707" w:rsidP="003E17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Preventive maintenance action record</w:t>
      </w:r>
    </w:p>
    <w:tbl>
      <w:tblPr>
        <w:tblW w:w="154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5873"/>
        <w:gridCol w:w="6051"/>
        <w:gridCol w:w="2913"/>
      </w:tblGrid>
      <w:tr w:rsidR="003E1707" w14:paraId="438B867C" w14:textId="77777777" w:rsidTr="0083593C">
        <w:trPr>
          <w:trHeight w:val="36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EFF5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bookmarkStart w:id="0" w:name="_Hlk156401980"/>
            <w:r>
              <w:rPr>
                <w:b/>
                <w:bCs/>
              </w:rPr>
              <w:t>Date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433F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Description</w:t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BF66" w14:textId="77777777" w:rsidR="003E1707" w:rsidRDefault="003E1707" w:rsidP="00A01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7B1A" w14:textId="77777777" w:rsidR="003E1707" w:rsidRDefault="003E1707" w:rsidP="00A0122C">
            <w:pPr>
              <w:ind w:left="-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</w:t>
            </w:r>
          </w:p>
        </w:tc>
      </w:tr>
      <w:tr w:rsidR="003E1707" w14:paraId="2F54C41B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2E91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639E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704C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13E4" w14:textId="77777777" w:rsidR="003E1707" w:rsidRDefault="003E1707" w:rsidP="00A0122C">
            <w:pPr>
              <w:ind w:left="2615"/>
            </w:pPr>
          </w:p>
        </w:tc>
      </w:tr>
      <w:tr w:rsidR="003E1707" w14:paraId="525BB7B6" w14:textId="77777777" w:rsidTr="0083593C">
        <w:trPr>
          <w:trHeight w:val="211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1513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6EDD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02E2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4F7A" w14:textId="77777777" w:rsidR="003E1707" w:rsidRDefault="003E1707" w:rsidP="00A0122C">
            <w:pPr>
              <w:ind w:left="2615"/>
            </w:pPr>
          </w:p>
        </w:tc>
      </w:tr>
      <w:tr w:rsidR="003E1707" w14:paraId="32CBB1BB" w14:textId="77777777" w:rsidTr="0083593C">
        <w:trPr>
          <w:trHeight w:val="26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AA65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A009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4DB7" w14:textId="77777777" w:rsidR="003E1707" w:rsidRDefault="003E1707" w:rsidP="00A0122C">
            <w:pPr>
              <w:ind w:left="3901"/>
              <w:jc w:val="both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3428" w14:textId="77777777" w:rsidR="003E1707" w:rsidRDefault="003E1707" w:rsidP="00A0122C">
            <w:pPr>
              <w:ind w:left="2615"/>
            </w:pPr>
          </w:p>
        </w:tc>
      </w:tr>
      <w:tr w:rsidR="003E1707" w14:paraId="0128003E" w14:textId="77777777" w:rsidTr="0083593C">
        <w:trPr>
          <w:trHeight w:val="157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2C8C" w14:textId="77777777" w:rsidR="003E1707" w:rsidRDefault="003E1707" w:rsidP="00A0122C">
            <w:pPr>
              <w:ind w:left="-7"/>
            </w:pPr>
            <w:bookmarkStart w:id="1" w:name="_Hlk155096443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D9FD" w14:textId="77777777" w:rsidR="003E1707" w:rsidRDefault="003E1707" w:rsidP="00A0122C">
            <w:pPr>
              <w:tabs>
                <w:tab w:val="left" w:pos="4334"/>
              </w:tabs>
              <w:ind w:left="2066"/>
            </w:pPr>
            <w:r>
              <w:tab/>
            </w: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A4A9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DADD" w14:textId="77777777" w:rsidR="003E1707" w:rsidRDefault="003E1707" w:rsidP="00A0122C">
            <w:pPr>
              <w:ind w:left="2615"/>
            </w:pPr>
          </w:p>
        </w:tc>
      </w:tr>
      <w:tr w:rsidR="003E1707" w14:paraId="6F4A0F17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0796" w14:textId="77777777" w:rsidR="003E1707" w:rsidRDefault="003E170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071F" w14:textId="77777777" w:rsidR="003E1707" w:rsidRDefault="003E170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86B" w14:textId="77777777" w:rsidR="003E1707" w:rsidRDefault="003E170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F7A4" w14:textId="77777777" w:rsidR="003E1707" w:rsidRDefault="003E1707" w:rsidP="00A0122C">
            <w:pPr>
              <w:ind w:left="2615"/>
            </w:pPr>
          </w:p>
        </w:tc>
        <w:bookmarkEnd w:id="0"/>
        <w:bookmarkEnd w:id="1"/>
      </w:tr>
      <w:tr w:rsidR="0078488F" w14:paraId="7E53B47F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126C" w14:textId="77777777" w:rsidR="0078488F" w:rsidRDefault="0078488F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7613" w14:textId="77777777" w:rsidR="0078488F" w:rsidRDefault="0078488F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A3A0" w14:textId="77777777" w:rsidR="0078488F" w:rsidRDefault="0078488F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FA1B" w14:textId="77777777" w:rsidR="0078488F" w:rsidRDefault="0078488F" w:rsidP="00A0122C">
            <w:pPr>
              <w:ind w:left="2615"/>
            </w:pPr>
          </w:p>
        </w:tc>
      </w:tr>
      <w:tr w:rsidR="00BC22B7" w14:paraId="1F625E7F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5214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B564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7500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5944" w14:textId="77777777" w:rsidR="00BC22B7" w:rsidRDefault="00BC22B7" w:rsidP="00A0122C">
            <w:pPr>
              <w:ind w:left="2615"/>
            </w:pPr>
          </w:p>
        </w:tc>
      </w:tr>
      <w:tr w:rsidR="00BC22B7" w14:paraId="214AD442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A216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1809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D647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46CC" w14:textId="77777777" w:rsidR="00BC22B7" w:rsidRDefault="00BC22B7" w:rsidP="00A0122C">
            <w:pPr>
              <w:ind w:left="2615"/>
            </w:pPr>
          </w:p>
        </w:tc>
      </w:tr>
      <w:tr w:rsidR="00BC22B7" w14:paraId="46235707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182D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4253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4B0A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6CCA" w14:textId="77777777" w:rsidR="00BC22B7" w:rsidRDefault="00BC22B7" w:rsidP="00A0122C">
            <w:pPr>
              <w:ind w:left="2615"/>
            </w:pPr>
          </w:p>
        </w:tc>
      </w:tr>
      <w:tr w:rsidR="00BC22B7" w14:paraId="3F7496E9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10B7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1A97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F216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3106" w14:textId="77777777" w:rsidR="00BC22B7" w:rsidRDefault="00BC22B7" w:rsidP="00A0122C">
            <w:pPr>
              <w:ind w:left="2615"/>
            </w:pPr>
          </w:p>
        </w:tc>
      </w:tr>
      <w:tr w:rsidR="00BC22B7" w14:paraId="59C32394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4493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946B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9E9F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F3C2" w14:textId="77777777" w:rsidR="00BC22B7" w:rsidRDefault="00BC22B7" w:rsidP="00A0122C">
            <w:pPr>
              <w:ind w:left="2615"/>
            </w:pPr>
          </w:p>
        </w:tc>
      </w:tr>
      <w:tr w:rsidR="00BC22B7" w14:paraId="185BBEC9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D3FF" w14:textId="77777777" w:rsidR="00BC22B7" w:rsidRDefault="00BC22B7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CAA8" w14:textId="77777777" w:rsidR="00BC22B7" w:rsidRDefault="00BC22B7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73F6" w14:textId="77777777" w:rsidR="00BC22B7" w:rsidRDefault="00BC22B7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718B" w14:textId="77777777" w:rsidR="00BC22B7" w:rsidRDefault="00BC22B7" w:rsidP="00A0122C">
            <w:pPr>
              <w:ind w:left="2615"/>
            </w:pPr>
          </w:p>
        </w:tc>
      </w:tr>
      <w:tr w:rsidR="0083593C" w14:paraId="7AA5172A" w14:textId="77777777" w:rsidTr="0083593C">
        <w:trPr>
          <w:trHeight w:val="184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8AE2" w14:textId="77777777" w:rsidR="0083593C" w:rsidRDefault="0083593C" w:rsidP="00A0122C">
            <w:pPr>
              <w:ind w:left="-7"/>
            </w:pP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E675" w14:textId="77777777" w:rsidR="0083593C" w:rsidRDefault="0083593C" w:rsidP="00A0122C">
            <w:pPr>
              <w:ind w:left="2066"/>
            </w:pPr>
          </w:p>
        </w:tc>
        <w:tc>
          <w:tcPr>
            <w:tcW w:w="6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CEA1" w14:textId="77777777" w:rsidR="0083593C" w:rsidRDefault="0083593C" w:rsidP="00A0122C">
            <w:pPr>
              <w:ind w:left="3901"/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ABD6" w14:textId="77777777" w:rsidR="0083593C" w:rsidRDefault="0083593C" w:rsidP="00A0122C">
            <w:pPr>
              <w:ind w:left="2615"/>
            </w:pPr>
          </w:p>
        </w:tc>
      </w:tr>
    </w:tbl>
    <w:p w14:paraId="16327743" w14:textId="77777777" w:rsidR="007519C9" w:rsidRDefault="007519C9" w:rsidP="007519C9"/>
    <w:p w14:paraId="6913662F" w14:textId="77777777" w:rsidR="00176314" w:rsidRPr="00176314" w:rsidRDefault="00176314" w:rsidP="00176314"/>
    <w:p w14:paraId="7AA1F8D0" w14:textId="77777777" w:rsidR="00176314" w:rsidRPr="00176314" w:rsidRDefault="00176314" w:rsidP="00176314"/>
    <w:p w14:paraId="6D239039" w14:textId="77777777" w:rsidR="00176314" w:rsidRPr="00176314" w:rsidRDefault="00176314" w:rsidP="00176314"/>
    <w:p w14:paraId="06FD0B7F" w14:textId="77777777" w:rsidR="00176314" w:rsidRPr="00176314" w:rsidRDefault="00176314" w:rsidP="00176314"/>
    <w:p w14:paraId="2D8A9299" w14:textId="77777777" w:rsidR="00176314" w:rsidRPr="00176314" w:rsidRDefault="00176314" w:rsidP="00176314"/>
    <w:p w14:paraId="41996C4C" w14:textId="77777777" w:rsidR="00176314" w:rsidRPr="00176314" w:rsidRDefault="00176314" w:rsidP="00176314"/>
    <w:p w14:paraId="6782130F" w14:textId="77777777" w:rsidR="00176314" w:rsidRPr="00176314" w:rsidRDefault="00176314" w:rsidP="00176314"/>
    <w:p w14:paraId="289FBAFA" w14:textId="77777777" w:rsidR="00176314" w:rsidRPr="00176314" w:rsidRDefault="00176314" w:rsidP="00176314"/>
    <w:p w14:paraId="0A5BF257" w14:textId="77777777" w:rsidR="00176314" w:rsidRDefault="00176314" w:rsidP="00176314"/>
    <w:p w14:paraId="574A02B0" w14:textId="77777777" w:rsidR="00176314" w:rsidRPr="00176314" w:rsidRDefault="00176314" w:rsidP="00176314">
      <w:pPr>
        <w:jc w:val="center"/>
      </w:pPr>
    </w:p>
    <w:sectPr w:rsidR="00176314" w:rsidRPr="00176314" w:rsidSect="00F71305">
      <w:headerReference w:type="default" r:id="rId10"/>
      <w:footerReference w:type="default" r:id="rId11"/>
      <w:type w:val="continuous"/>
      <w:pgSz w:w="16838" w:h="11906" w:orient="landscape" w:code="9"/>
      <w:pgMar w:top="202" w:right="720" w:bottom="576" w:left="720" w:header="432" w:footer="432" w:gutter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3055" w14:textId="77777777" w:rsidR="002B19FA" w:rsidRDefault="002B19FA">
      <w:r>
        <w:separator/>
      </w:r>
    </w:p>
  </w:endnote>
  <w:endnote w:type="continuationSeparator" w:id="0">
    <w:p w14:paraId="273C61B9" w14:textId="77777777" w:rsidR="002B19FA" w:rsidRDefault="002B1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39HrP72DmTt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subsetted="1" w:fontKey="{4FDDE28A-C621-4720-A2BA-1D1281083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7423" w14:textId="77777777" w:rsidR="00F158E9" w:rsidRPr="00F865DB" w:rsidRDefault="00D7054D" w:rsidP="00F158E9">
    <w:pPr>
      <w:pStyle w:val="Footer"/>
      <w:tabs>
        <w:tab w:val="right" w:pos="9360"/>
      </w:tabs>
      <w:spacing w:after="60"/>
      <w:rPr>
        <w:sz w:val="16"/>
        <w:szCs w:val="16"/>
      </w:rPr>
    </w:pPr>
    <w:r>
      <w:rPr>
        <w:b/>
        <w:bCs/>
        <w:noProof/>
        <w:sz w:val="16"/>
        <w:szCs w:val="16"/>
        <w:lang w:bidi="th-TH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BFA554A" wp14:editId="2DA6D5C5">
              <wp:simplePos x="0" y="0"/>
              <wp:positionH relativeFrom="column">
                <wp:posOffset>-33655</wp:posOffset>
              </wp:positionH>
              <wp:positionV relativeFrom="paragraph">
                <wp:posOffset>-47625</wp:posOffset>
              </wp:positionV>
              <wp:extent cx="9820910" cy="2540"/>
              <wp:effectExtent l="13970" t="9525" r="13970" b="6985"/>
              <wp:wrapNone/>
              <wp:docPr id="2" name="Freeform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0910" cy="2540"/>
                      </a:xfrm>
                      <a:custGeom>
                        <a:avLst/>
                        <a:gdLst>
                          <a:gd name="T0" fmla="*/ 0 w 15466"/>
                          <a:gd name="T1" fmla="*/ 1024191500 h 4"/>
                          <a:gd name="T2" fmla="*/ 2147483647 w 15466"/>
                          <a:gd name="T3" fmla="*/ 0 h 4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5466" h="4">
                            <a:moveTo>
                              <a:pt x="0" y="4"/>
                            </a:moveTo>
                            <a:lnTo>
                              <a:pt x="15466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3022355B" id="Freeform 1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2.65pt,-3.55pt,770.65pt,-3.75pt" coordsize="15466,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" filled="f" strokecolor="#19519e" strokeweight="1pt">
              <v:path arrowok="t" o:connecttype="custom" o:connectlocs="0,2147483646;2147483646,0" o:connectangles="0,0"/>
            </v:polyline>
          </w:pict>
        </mc:Fallback>
      </mc:AlternateContent>
    </w:r>
    <w:r w:rsidR="00F158E9" w:rsidRPr="00AD7E0D">
      <w:rPr>
        <w:rFonts w:cs="Arial"/>
        <w:sz w:val="16"/>
        <w:szCs w:val="16"/>
      </w:rPr>
      <w:t xml:space="preserve">This document is the property of Benchmark Electronics – Thailand (BEI-T) and may not be reproduced or distributed without expressed authorization of BEI-T. </w:t>
    </w:r>
    <w:r w:rsidR="00F158E9" w:rsidRPr="002662E6">
      <w:rPr>
        <w:color w:val="FF0000"/>
        <w:sz w:val="16"/>
        <w:szCs w:val="16"/>
      </w:rPr>
      <w:t>This document is the original controlled document. To be used the revision must be verified in Agile</w:t>
    </w:r>
    <w:r w:rsidR="00F158E9" w:rsidRPr="00A902D8">
      <w:rPr>
        <w:color w:val="FF0000"/>
        <w:sz w:val="16"/>
        <w:szCs w:val="16"/>
      </w:rPr>
      <w:t>.</w:t>
    </w:r>
  </w:p>
  <w:p w14:paraId="58C246F8" w14:textId="61BF38D7" w:rsidR="00B2763F" w:rsidRDefault="00B2763F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 w:rsidRPr="00F865DB">
      <w:rPr>
        <w:sz w:val="16"/>
        <w:szCs w:val="16"/>
      </w:rPr>
      <w:t xml:space="preserve">Filename: </w:t>
    </w:r>
    <w:r w:rsidR="006C6D5E" w:rsidRPr="00F865DB">
      <w:rPr>
        <w:sz w:val="16"/>
        <w:szCs w:val="16"/>
      </w:rPr>
      <w:fldChar w:fldCharType="begin"/>
    </w:r>
    <w:r w:rsidRPr="00F865DB">
      <w:rPr>
        <w:sz w:val="16"/>
        <w:szCs w:val="16"/>
      </w:rPr>
      <w:instrText xml:space="preserve"> FILENAME </w:instrText>
    </w:r>
    <w:r w:rsidR="006C6D5E" w:rsidRPr="00F865DB">
      <w:rPr>
        <w:sz w:val="16"/>
        <w:szCs w:val="16"/>
      </w:rPr>
      <w:fldChar w:fldCharType="separate"/>
    </w:r>
    <w:r w:rsidR="001C75FF">
      <w:rPr>
        <w:noProof/>
        <w:sz w:val="16"/>
        <w:szCs w:val="16"/>
      </w:rPr>
      <w:t>AYF</w:t>
    </w:r>
    <w:r w:rsidR="005D6BF3">
      <w:rPr>
        <w:noProof/>
        <w:sz w:val="16"/>
        <w:szCs w:val="16"/>
      </w:rPr>
      <w:t>XXX</w:t>
    </w:r>
    <w:r w:rsidR="003320EB">
      <w:rPr>
        <w:noProof/>
        <w:sz w:val="16"/>
        <w:szCs w:val="16"/>
      </w:rPr>
      <w:t>-00</w:t>
    </w:r>
    <w:r w:rsidR="005D6BF3">
      <w:rPr>
        <w:noProof/>
        <w:sz w:val="16"/>
        <w:szCs w:val="16"/>
      </w:rPr>
      <w:t>00000</w:t>
    </w:r>
    <w:r w:rsidR="003320EB">
      <w:rPr>
        <w:noProof/>
        <w:sz w:val="16"/>
        <w:szCs w:val="16"/>
      </w:rPr>
      <w:t>-Rev</w:t>
    </w:r>
    <w:r w:rsidR="005D6BF3">
      <w:rPr>
        <w:noProof/>
        <w:sz w:val="16"/>
        <w:szCs w:val="16"/>
      </w:rPr>
      <w:t>A</w:t>
    </w:r>
    <w:r w:rsidR="003320EB">
      <w:rPr>
        <w:noProof/>
        <w:sz w:val="16"/>
        <w:szCs w:val="16"/>
      </w:rPr>
      <w:t>.docx</w:t>
    </w:r>
    <w:r w:rsidR="006C6D5E" w:rsidRPr="00F865DB">
      <w:rPr>
        <w:sz w:val="16"/>
        <w:szCs w:val="16"/>
      </w:rPr>
      <w:fldChar w:fldCharType="end"/>
    </w:r>
    <w:r w:rsidRPr="00F865DB">
      <w:rPr>
        <w:sz w:val="16"/>
        <w:szCs w:val="16"/>
      </w:rPr>
      <w:tab/>
      <w:t xml:space="preserve">Page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PAGE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rStyle w:val="PageNumber"/>
        <w:sz w:val="16"/>
        <w:szCs w:val="16"/>
      </w:rPr>
      <w:t xml:space="preserve"> of </w:t>
    </w:r>
    <w:r w:rsidR="006C6D5E" w:rsidRPr="00F865DB">
      <w:rPr>
        <w:rStyle w:val="PageNumber"/>
        <w:sz w:val="16"/>
        <w:szCs w:val="16"/>
      </w:rPr>
      <w:fldChar w:fldCharType="begin"/>
    </w:r>
    <w:r w:rsidRPr="00F865DB">
      <w:rPr>
        <w:rStyle w:val="PageNumber"/>
        <w:sz w:val="16"/>
        <w:szCs w:val="16"/>
      </w:rPr>
      <w:instrText xml:space="preserve"> NUMPAGES </w:instrText>
    </w:r>
    <w:r w:rsidR="006C6D5E" w:rsidRPr="00F865DB">
      <w:rPr>
        <w:rStyle w:val="PageNumber"/>
        <w:sz w:val="16"/>
        <w:szCs w:val="16"/>
      </w:rPr>
      <w:fldChar w:fldCharType="separate"/>
    </w:r>
    <w:r w:rsidR="0021405B">
      <w:rPr>
        <w:rStyle w:val="PageNumber"/>
        <w:noProof/>
        <w:sz w:val="16"/>
        <w:szCs w:val="16"/>
      </w:rPr>
      <w:t>1</w:t>
    </w:r>
    <w:r w:rsidR="006C6D5E" w:rsidRPr="00F865DB">
      <w:rPr>
        <w:rStyle w:val="PageNumber"/>
        <w:sz w:val="16"/>
        <w:szCs w:val="16"/>
      </w:rPr>
      <w:fldChar w:fldCharType="end"/>
    </w:r>
    <w:r w:rsidRPr="00F865DB">
      <w:rPr>
        <w:sz w:val="16"/>
        <w:szCs w:val="16"/>
      </w:rPr>
      <w:tab/>
    </w:r>
    <w:r>
      <w:rPr>
        <w:sz w:val="16"/>
        <w:szCs w:val="16"/>
      </w:rPr>
      <w:t>Document Form: AYF</w:t>
    </w:r>
    <w:r w:rsidRPr="00F865DB">
      <w:rPr>
        <w:sz w:val="16"/>
        <w:szCs w:val="16"/>
      </w:rPr>
      <w:t>240</w:t>
    </w:r>
    <w:r>
      <w:rPr>
        <w:sz w:val="16"/>
        <w:szCs w:val="16"/>
      </w:rPr>
      <w:t>-0</w:t>
    </w:r>
    <w:r w:rsidRPr="00F865DB">
      <w:rPr>
        <w:sz w:val="16"/>
        <w:szCs w:val="16"/>
      </w:rPr>
      <w:t>0</w:t>
    </w:r>
    <w:r>
      <w:rPr>
        <w:sz w:val="16"/>
        <w:szCs w:val="16"/>
      </w:rPr>
      <w:t>00101</w:t>
    </w:r>
    <w:r w:rsidRPr="00F865DB">
      <w:rPr>
        <w:sz w:val="16"/>
        <w:szCs w:val="16"/>
      </w:rPr>
      <w:t xml:space="preserve"> </w:t>
    </w:r>
    <w:r w:rsidR="00847407">
      <w:rPr>
        <w:sz w:val="16"/>
        <w:szCs w:val="16"/>
      </w:rPr>
      <w:t>E</w:t>
    </w:r>
    <w:r>
      <w:rPr>
        <w:sz w:val="16"/>
        <w:szCs w:val="16"/>
      </w:rPr>
      <w:t xml:space="preserve"> (Form Template)</w:t>
    </w:r>
  </w:p>
  <w:p w14:paraId="30297348" w14:textId="6BD9F713" w:rsidR="00B2763F" w:rsidRPr="00F865DB" w:rsidRDefault="00F055F1" w:rsidP="006A7469">
    <w:pPr>
      <w:pStyle w:val="Footer"/>
      <w:tabs>
        <w:tab w:val="clear" w:pos="4153"/>
        <w:tab w:val="clear" w:pos="8306"/>
        <w:tab w:val="center" w:pos="7560"/>
        <w:tab w:val="right" w:pos="1536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00B2763F">
      <w:rPr>
        <w:sz w:val="16"/>
        <w:szCs w:val="16"/>
      </w:rPr>
      <w:t xml:space="preserve">Reference: </w:t>
    </w:r>
    <w:r w:rsidR="00B44E03" w:rsidRPr="00B44E03">
      <w:rPr>
        <w:sz w:val="16"/>
        <w:szCs w:val="16"/>
      </w:rPr>
      <w:t>AYS</w:t>
    </w:r>
    <w:r w:rsidR="00350AD2">
      <w:rPr>
        <w:sz w:val="16"/>
        <w:szCs w:val="16"/>
      </w:rPr>
      <w:t>XXX</w:t>
    </w:r>
    <w:r w:rsidR="00B44E03" w:rsidRPr="00B44E03">
      <w:rPr>
        <w:sz w:val="16"/>
        <w:szCs w:val="16"/>
      </w:rPr>
      <w:t>-00</w:t>
    </w:r>
    <w:r w:rsidR="00350AD2">
      <w:rPr>
        <w:sz w:val="16"/>
        <w:szCs w:val="16"/>
      </w:rPr>
      <w:t>00000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4777" w14:textId="77777777" w:rsidR="002B19FA" w:rsidRDefault="002B19FA">
      <w:r>
        <w:separator/>
      </w:r>
    </w:p>
  </w:footnote>
  <w:footnote w:type="continuationSeparator" w:id="0">
    <w:p w14:paraId="3610134F" w14:textId="77777777" w:rsidR="002B19FA" w:rsidRDefault="002B1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B22B" w14:textId="77777777" w:rsidR="00B2763F" w:rsidRPr="007519C9" w:rsidRDefault="00D7054D" w:rsidP="00F53923">
    <w:pPr>
      <w:pStyle w:val="Header"/>
      <w:tabs>
        <w:tab w:val="clear" w:pos="5234"/>
        <w:tab w:val="clear" w:pos="10469"/>
        <w:tab w:val="right" w:pos="13800"/>
      </w:tabs>
      <w:rPr>
        <w:color w:val="99CC00"/>
        <w:sz w:val="24"/>
        <w:szCs w:val="24"/>
      </w:rPr>
    </w:pPr>
    <w:r>
      <w:rPr>
        <w:b/>
        <w:bCs/>
        <w:noProof/>
        <w:lang w:bidi="th-TH"/>
      </w:rPr>
      <w:drawing>
        <wp:anchor distT="0" distB="0" distL="114300" distR="114300" simplePos="0" relativeHeight="251658241" behindDoc="0" locked="0" layoutInCell="1" allowOverlap="0" wp14:anchorId="0B5FD985" wp14:editId="77288C4B">
          <wp:simplePos x="0" y="0"/>
          <wp:positionH relativeFrom="column">
            <wp:posOffset>8875644</wp:posOffset>
          </wp:positionH>
          <wp:positionV relativeFrom="paragraph">
            <wp:posOffset>10933</wp:posOffset>
          </wp:positionV>
          <wp:extent cx="822960" cy="321310"/>
          <wp:effectExtent l="0" t="0" r="0" b="2540"/>
          <wp:wrapSquare wrapText="bothSides"/>
          <wp:docPr id="17" name="Picture 17" descr="RoHS Logo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RoHS Logo8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3213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47407">
      <w:rPr>
        <w:noProof/>
        <w:sz w:val="24"/>
        <w:szCs w:val="24"/>
      </w:rPr>
      <w:drawing>
        <wp:anchor distT="0" distB="0" distL="114300" distR="114300" simplePos="0" relativeHeight="251658243" behindDoc="0" locked="0" layoutInCell="1" allowOverlap="1" wp14:anchorId="699B164D" wp14:editId="7DB367F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85975" cy="271203"/>
          <wp:effectExtent l="0" t="0" r="0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271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055F1">
      <w:rPr>
        <w:sz w:val="24"/>
        <w:szCs w:val="24"/>
      </w:rPr>
      <w:tab/>
    </w:r>
    <w:r w:rsidR="00B2763F" w:rsidRPr="007519C9">
      <w:rPr>
        <w:color w:val="99CC00"/>
        <w:sz w:val="24"/>
        <w:szCs w:val="24"/>
      </w:rPr>
      <w:t xml:space="preserve">BEI-T </w:t>
    </w:r>
    <w:r w:rsidR="00EA6F2C" w:rsidRPr="007519C9">
      <w:rPr>
        <w:color w:val="99CC00"/>
        <w:sz w:val="24"/>
        <w:szCs w:val="24"/>
      </w:rPr>
      <w:t>Form</w:t>
    </w:r>
  </w:p>
  <w:p w14:paraId="52A41800" w14:textId="74F3F7C5" w:rsidR="00B2763F" w:rsidRPr="007519C9" w:rsidRDefault="00F055F1" w:rsidP="00F53923">
    <w:pPr>
      <w:pStyle w:val="Header"/>
      <w:tabs>
        <w:tab w:val="clear" w:pos="5234"/>
        <w:tab w:val="clear" w:pos="10469"/>
        <w:tab w:val="right" w:pos="13800"/>
      </w:tabs>
      <w:rPr>
        <w:b/>
        <w:bCs/>
        <w:color w:val="99CC00"/>
        <w:sz w:val="24"/>
        <w:szCs w:val="24"/>
      </w:rPr>
    </w:pPr>
    <w:r w:rsidRPr="007519C9">
      <w:rPr>
        <w:b/>
        <w:bCs/>
        <w:sz w:val="24"/>
        <w:szCs w:val="24"/>
      </w:rPr>
      <w:tab/>
    </w:r>
    <w:r w:rsidR="00B2763F" w:rsidRPr="007519C9">
      <w:rPr>
        <w:b/>
        <w:bCs/>
        <w:color w:val="99CC00"/>
        <w:sz w:val="24"/>
        <w:szCs w:val="24"/>
      </w:rPr>
      <w:t xml:space="preserve">Title: </w:t>
    </w:r>
    <w:proofErr w:type="spellStart"/>
    <w:r w:rsidR="005D6BF3">
      <w:rPr>
        <w:b/>
        <w:bCs/>
        <w:color w:val="99CC00"/>
        <w:sz w:val="24"/>
        <w:szCs w:val="24"/>
      </w:rPr>
      <w:t>xxxx</w:t>
    </w:r>
    <w:proofErr w:type="spellEnd"/>
  </w:p>
  <w:p w14:paraId="7C39A5EB" w14:textId="6E0A1251" w:rsidR="00B2763F" w:rsidRPr="00C35926" w:rsidRDefault="00B2763F" w:rsidP="006A7469">
    <w:pPr>
      <w:pStyle w:val="Header"/>
      <w:tabs>
        <w:tab w:val="clear" w:pos="5234"/>
        <w:tab w:val="clear" w:pos="10469"/>
        <w:tab w:val="right" w:pos="10080"/>
        <w:tab w:val="right" w:pos="15360"/>
      </w:tabs>
      <w:rPr>
        <w:rFonts w:ascii="C39HrP72DmTt" w:hAnsi="C39HrP72DmTt" w:cs="Arial"/>
        <w:w w:val="250"/>
        <w:sz w:val="56"/>
        <w:szCs w:val="56"/>
      </w:rPr>
    </w:pPr>
    <w:r w:rsidRPr="007519C9">
      <w:rPr>
        <w:sz w:val="24"/>
        <w:szCs w:val="24"/>
      </w:rPr>
      <w:tab/>
    </w:r>
    <w:r w:rsidRPr="007519C9">
      <w:rPr>
        <w:sz w:val="24"/>
        <w:szCs w:val="24"/>
      </w:rPr>
      <w:tab/>
    </w:r>
    <w:r w:rsidRPr="007519C9">
      <w:rPr>
        <w:w w:val="200"/>
        <w:sz w:val="24"/>
        <w:szCs w:val="24"/>
      </w:rPr>
      <w:t xml:space="preserve"> </w:t>
    </w:r>
    <w:r w:rsidR="00C35926" w:rsidRPr="00C35926">
      <w:rPr>
        <w:rFonts w:ascii="C39HrP72DmTt" w:hAnsi="C39HrP72DmTt"/>
        <w:w w:val="250"/>
        <w:sz w:val="56"/>
        <w:szCs w:val="56"/>
      </w:rPr>
      <w:t>*</w:t>
    </w:r>
    <w:r w:rsidRPr="00C35926">
      <w:rPr>
        <w:rFonts w:ascii="C39HrP72DmTt" w:hAnsi="C39HrP72DmTt" w:cs="Arial"/>
        <w:w w:val="250"/>
        <w:sz w:val="56"/>
        <w:szCs w:val="56"/>
      </w:rPr>
      <w:t>A</w:t>
    </w:r>
    <w:r w:rsidR="00F474F8">
      <w:rPr>
        <w:rFonts w:ascii="C39HrP72DmTt" w:hAnsi="C39HrP72DmTt" w:cs="Arial"/>
        <w:w w:val="250"/>
        <w:sz w:val="56"/>
        <w:szCs w:val="56"/>
      </w:rPr>
      <w:t>YF</w:t>
    </w:r>
    <w:r w:rsidR="005D6BF3">
      <w:rPr>
        <w:rFonts w:ascii="C39HrP72DmTt" w:hAnsi="C39HrP72DmTt" w:cs="Arial"/>
        <w:w w:val="250"/>
        <w:sz w:val="56"/>
        <w:szCs w:val="56"/>
      </w:rPr>
      <w:t>xxx</w:t>
    </w:r>
    <w:r w:rsidR="005779AC">
      <w:rPr>
        <w:rFonts w:ascii="C39HrP72DmTt" w:hAnsi="C39HrP72DmTt" w:cs="Arial"/>
        <w:w w:val="250"/>
        <w:sz w:val="56"/>
        <w:szCs w:val="56"/>
      </w:rPr>
      <w:t>-00</w:t>
    </w:r>
    <w:r w:rsidR="005D6BF3">
      <w:rPr>
        <w:rFonts w:ascii="C39HrP72DmTt" w:hAnsi="C39HrP72DmTt" w:cs="Arial"/>
        <w:w w:val="250"/>
        <w:sz w:val="56"/>
        <w:szCs w:val="56"/>
      </w:rPr>
      <w:t>00000</w:t>
    </w:r>
    <w:r w:rsidR="00C35926" w:rsidRPr="00C35926">
      <w:rPr>
        <w:rFonts w:ascii="C39HrP72DmTt" w:hAnsi="C39HrP72DmTt" w:cs="Arial"/>
        <w:w w:val="250"/>
        <w:sz w:val="56"/>
        <w:szCs w:val="56"/>
      </w:rPr>
      <w:t>*</w:t>
    </w:r>
  </w:p>
  <w:p w14:paraId="4A9F141E" w14:textId="6E71D046" w:rsidR="00B2763F" w:rsidRPr="007519C9" w:rsidRDefault="007519C9" w:rsidP="00F158E9">
    <w:pPr>
      <w:pStyle w:val="Header"/>
      <w:tabs>
        <w:tab w:val="clear" w:pos="5234"/>
        <w:tab w:val="clear" w:pos="10469"/>
        <w:tab w:val="right" w:pos="14400"/>
        <w:tab w:val="right" w:pos="15360"/>
      </w:tabs>
      <w:rPr>
        <w:sz w:val="24"/>
        <w:szCs w:val="24"/>
      </w:rPr>
    </w:pPr>
    <w:r w:rsidRPr="007519C9">
      <w:rPr>
        <w:b/>
        <w:bCs/>
        <w:sz w:val="24"/>
        <w:szCs w:val="24"/>
      </w:rPr>
      <w:t>Record Expiration Date:</w:t>
    </w:r>
    <w:r w:rsidRPr="006A6018">
      <w:rPr>
        <w:bCs/>
        <w:sz w:val="24"/>
        <w:szCs w:val="24"/>
      </w:rPr>
      <w:t xml:space="preserve"> </w:t>
    </w:r>
    <w:r w:rsidRPr="007519C9">
      <w:rPr>
        <w:bCs/>
        <w:sz w:val="24"/>
        <w:szCs w:val="24"/>
        <w:u w:val="single"/>
      </w:rPr>
      <w:t>_________________</w:t>
    </w:r>
    <w:r w:rsidR="00D12BA8" w:rsidRPr="007519C9">
      <w:rPr>
        <w:sz w:val="24"/>
        <w:szCs w:val="24"/>
      </w:rPr>
      <w:tab/>
      <w:t>Revision:</w:t>
    </w:r>
    <w:r w:rsidR="00C86B5E">
      <w:rPr>
        <w:sz w:val="24"/>
        <w:szCs w:val="24"/>
      </w:rPr>
      <w:tab/>
    </w:r>
    <w:r w:rsidR="005D6BF3">
      <w:rPr>
        <w:sz w:val="24"/>
        <w:szCs w:val="24"/>
      </w:rPr>
      <w:t>A</w:t>
    </w:r>
  </w:p>
  <w:p w14:paraId="53D3A487" w14:textId="376B8E38" w:rsidR="00B2763F" w:rsidRDefault="00D7054D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24"/>
        <w:szCs w:val="24"/>
      </w:rPr>
    </w:pPr>
    <w:r>
      <w:rPr>
        <w:noProof/>
        <w:sz w:val="24"/>
        <w:szCs w:val="24"/>
        <w:lang w:bidi="th-T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A7EFA1" wp14:editId="53A0D438">
              <wp:simplePos x="0" y="0"/>
              <wp:positionH relativeFrom="column">
                <wp:posOffset>-25400</wp:posOffset>
              </wp:positionH>
              <wp:positionV relativeFrom="paragraph">
                <wp:posOffset>182880</wp:posOffset>
              </wp:positionV>
              <wp:extent cx="9821545" cy="0"/>
              <wp:effectExtent l="12700" t="11430" r="14605" b="762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21545" cy="0"/>
                      </a:xfrm>
                      <a:custGeom>
                        <a:avLst/>
                        <a:gdLst>
                          <a:gd name="T0" fmla="*/ 0 w 15467"/>
                          <a:gd name="T1" fmla="*/ 0 h 1"/>
                          <a:gd name="T2" fmla="*/ 15467 w 15467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5467" h="1">
                            <a:moveTo>
                              <a:pt x="0" y="0"/>
                            </a:moveTo>
                            <a:lnTo>
                              <a:pt x="15467" y="0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94F37" id="Freeform 9" o:spid="_x0000_s1026" style="position:absolute;margin-left:-2pt;margin-top:14.4pt;width:773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46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" path="m,l15467,e" filled="f" strokecolor="#19519e" strokeweight="1pt">
              <v:path arrowok="t" o:connecttype="custom" o:connectlocs="0,0;9821545,0" o:connectangles="0,0"/>
            </v:shape>
          </w:pict>
        </mc:Fallback>
      </mc:AlternateContent>
    </w:r>
    <w:r w:rsidR="00B2763F" w:rsidRPr="007519C9">
      <w:rPr>
        <w:b/>
        <w:bCs/>
        <w:sz w:val="24"/>
        <w:szCs w:val="24"/>
      </w:rPr>
      <w:t xml:space="preserve">Record Owner: </w:t>
    </w:r>
    <w:r w:rsidR="00F474F8">
      <w:rPr>
        <w:b/>
        <w:bCs/>
        <w:color w:val="00B050"/>
        <w:sz w:val="24"/>
        <w:szCs w:val="24"/>
      </w:rPr>
      <w:t>Equipment Engineering</w:t>
    </w:r>
    <w:r w:rsidR="00B2763F" w:rsidRPr="007519C9">
      <w:rPr>
        <w:sz w:val="24"/>
        <w:szCs w:val="24"/>
      </w:rPr>
      <w:tab/>
    </w:r>
    <w:r w:rsidR="006A7469" w:rsidRPr="007519C9">
      <w:rPr>
        <w:sz w:val="24"/>
        <w:szCs w:val="24"/>
      </w:rPr>
      <w:tab/>
    </w:r>
  </w:p>
  <w:p w14:paraId="795BC2E1" w14:textId="77777777" w:rsidR="009C4C32" w:rsidRPr="009C4C32" w:rsidRDefault="009C4C32" w:rsidP="009A7EB9">
    <w:pPr>
      <w:pStyle w:val="Header"/>
      <w:tabs>
        <w:tab w:val="clear" w:pos="5234"/>
        <w:tab w:val="clear" w:pos="10469"/>
        <w:tab w:val="left" w:pos="11347"/>
        <w:tab w:val="right" w:pos="13680"/>
        <w:tab w:val="right" w:pos="15360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E26"/>
    <w:multiLevelType w:val="multilevel"/>
    <w:tmpl w:val="54F0D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1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5184"/>
        </w:tabs>
        <w:ind w:left="518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1EC3BEA"/>
    <w:multiLevelType w:val="multilevel"/>
    <w:tmpl w:val="D89C595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CC2040E"/>
    <w:multiLevelType w:val="multilevel"/>
    <w:tmpl w:val="BDB8D1E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207730CB"/>
    <w:multiLevelType w:val="multilevel"/>
    <w:tmpl w:val="529489B4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4021EA5"/>
    <w:multiLevelType w:val="multilevel"/>
    <w:tmpl w:val="88F2374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2B895F28"/>
    <w:multiLevelType w:val="multilevel"/>
    <w:tmpl w:val="5384687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48900620"/>
    <w:multiLevelType w:val="multilevel"/>
    <w:tmpl w:val="AE84A5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5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7" w15:restartNumberingAfterBreak="0">
    <w:nsid w:val="4EEE571A"/>
    <w:multiLevelType w:val="multilevel"/>
    <w:tmpl w:val="3392C5E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5FDC4C88"/>
    <w:multiLevelType w:val="multilevel"/>
    <w:tmpl w:val="7870072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66690625"/>
    <w:multiLevelType w:val="multilevel"/>
    <w:tmpl w:val="7818B6A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67A73014"/>
    <w:multiLevelType w:val="multilevel"/>
    <w:tmpl w:val="2F0E9FF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6DDF53EC"/>
    <w:multiLevelType w:val="multilevel"/>
    <w:tmpl w:val="001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1A0DF4"/>
    <w:multiLevelType w:val="multilevel"/>
    <w:tmpl w:val="C108C282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73E55DC1"/>
    <w:multiLevelType w:val="multilevel"/>
    <w:tmpl w:val="8D4AB0CE"/>
    <w:lvl w:ilvl="0">
      <w:start w:val="1"/>
      <w:numFmt w:val="decimal"/>
      <w:pStyle w:val="Heading1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7EFF41A1"/>
    <w:multiLevelType w:val="multilevel"/>
    <w:tmpl w:val="5C3C06C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62411437">
    <w:abstractNumId w:val="6"/>
  </w:num>
  <w:num w:numId="2" w16cid:durableId="1821462482">
    <w:abstractNumId w:val="6"/>
  </w:num>
  <w:num w:numId="3" w16cid:durableId="1154028868">
    <w:abstractNumId w:val="6"/>
  </w:num>
  <w:num w:numId="4" w16cid:durableId="690034189">
    <w:abstractNumId w:val="6"/>
  </w:num>
  <w:num w:numId="5" w16cid:durableId="525212739">
    <w:abstractNumId w:val="6"/>
  </w:num>
  <w:num w:numId="6" w16cid:durableId="822551953">
    <w:abstractNumId w:val="6"/>
  </w:num>
  <w:num w:numId="7" w16cid:durableId="1847788963">
    <w:abstractNumId w:val="6"/>
  </w:num>
  <w:num w:numId="8" w16cid:durableId="2086148695">
    <w:abstractNumId w:val="6"/>
  </w:num>
  <w:num w:numId="9" w16cid:durableId="1953436980">
    <w:abstractNumId w:val="6"/>
  </w:num>
  <w:num w:numId="10" w16cid:durableId="728840501">
    <w:abstractNumId w:val="6"/>
  </w:num>
  <w:num w:numId="11" w16cid:durableId="1115641316">
    <w:abstractNumId w:val="13"/>
  </w:num>
  <w:num w:numId="12" w16cid:durableId="1223100100">
    <w:abstractNumId w:val="11"/>
  </w:num>
  <w:num w:numId="13" w16cid:durableId="20713194">
    <w:abstractNumId w:val="0"/>
  </w:num>
  <w:num w:numId="14" w16cid:durableId="653409201">
    <w:abstractNumId w:val="1"/>
  </w:num>
  <w:num w:numId="15" w16cid:durableId="1898776806">
    <w:abstractNumId w:val="4"/>
  </w:num>
  <w:num w:numId="16" w16cid:durableId="251281633">
    <w:abstractNumId w:val="3"/>
  </w:num>
  <w:num w:numId="17" w16cid:durableId="555707655">
    <w:abstractNumId w:val="14"/>
  </w:num>
  <w:num w:numId="18" w16cid:durableId="1856264398">
    <w:abstractNumId w:val="7"/>
  </w:num>
  <w:num w:numId="19" w16cid:durableId="567620527">
    <w:abstractNumId w:val="12"/>
  </w:num>
  <w:num w:numId="20" w16cid:durableId="694767246">
    <w:abstractNumId w:val="10"/>
  </w:num>
  <w:num w:numId="21" w16cid:durableId="2057654373">
    <w:abstractNumId w:val="9"/>
  </w:num>
  <w:num w:numId="22" w16cid:durableId="315845409">
    <w:abstractNumId w:val="2"/>
  </w:num>
  <w:num w:numId="23" w16cid:durableId="499467843">
    <w:abstractNumId w:val="5"/>
  </w:num>
  <w:num w:numId="24" w16cid:durableId="743836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gutterAtTop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56"/>
    <w:rsid w:val="0000178D"/>
    <w:rsid w:val="000360B7"/>
    <w:rsid w:val="0004045C"/>
    <w:rsid w:val="000537D0"/>
    <w:rsid w:val="000D4AD1"/>
    <w:rsid w:val="000D5EA1"/>
    <w:rsid w:val="001010CB"/>
    <w:rsid w:val="0010564B"/>
    <w:rsid w:val="001071CD"/>
    <w:rsid w:val="00116734"/>
    <w:rsid w:val="00116A9B"/>
    <w:rsid w:val="0012383B"/>
    <w:rsid w:val="00131856"/>
    <w:rsid w:val="001576D5"/>
    <w:rsid w:val="00163ADE"/>
    <w:rsid w:val="00167792"/>
    <w:rsid w:val="00170958"/>
    <w:rsid w:val="00176314"/>
    <w:rsid w:val="00180366"/>
    <w:rsid w:val="00185A25"/>
    <w:rsid w:val="00190C77"/>
    <w:rsid w:val="001962DF"/>
    <w:rsid w:val="001A3324"/>
    <w:rsid w:val="001A337B"/>
    <w:rsid w:val="001B03B4"/>
    <w:rsid w:val="001C75FF"/>
    <w:rsid w:val="001D1710"/>
    <w:rsid w:val="001D50EC"/>
    <w:rsid w:val="001D6DC7"/>
    <w:rsid w:val="001F02FC"/>
    <w:rsid w:val="00203681"/>
    <w:rsid w:val="002054AA"/>
    <w:rsid w:val="0021405B"/>
    <w:rsid w:val="00217113"/>
    <w:rsid w:val="00241C69"/>
    <w:rsid w:val="002426C2"/>
    <w:rsid w:val="00250D10"/>
    <w:rsid w:val="00260219"/>
    <w:rsid w:val="00271960"/>
    <w:rsid w:val="002A35DA"/>
    <w:rsid w:val="002A5BC0"/>
    <w:rsid w:val="002B19FA"/>
    <w:rsid w:val="002B4EF7"/>
    <w:rsid w:val="002C1331"/>
    <w:rsid w:val="002C49FF"/>
    <w:rsid w:val="002D0486"/>
    <w:rsid w:val="002D33BE"/>
    <w:rsid w:val="002F25DD"/>
    <w:rsid w:val="002F3AEC"/>
    <w:rsid w:val="003156E8"/>
    <w:rsid w:val="0032042D"/>
    <w:rsid w:val="00320567"/>
    <w:rsid w:val="00322C08"/>
    <w:rsid w:val="00331850"/>
    <w:rsid w:val="003320EB"/>
    <w:rsid w:val="003373A0"/>
    <w:rsid w:val="00342A52"/>
    <w:rsid w:val="0034662E"/>
    <w:rsid w:val="00350AD2"/>
    <w:rsid w:val="00354612"/>
    <w:rsid w:val="003619B9"/>
    <w:rsid w:val="003623EF"/>
    <w:rsid w:val="00382089"/>
    <w:rsid w:val="00383710"/>
    <w:rsid w:val="003853E5"/>
    <w:rsid w:val="003A0CCD"/>
    <w:rsid w:val="003B7A1C"/>
    <w:rsid w:val="003C347C"/>
    <w:rsid w:val="003E16E7"/>
    <w:rsid w:val="003E1707"/>
    <w:rsid w:val="003F1494"/>
    <w:rsid w:val="003F15EB"/>
    <w:rsid w:val="00410CA1"/>
    <w:rsid w:val="00414958"/>
    <w:rsid w:val="00426CE6"/>
    <w:rsid w:val="004313AD"/>
    <w:rsid w:val="0043467D"/>
    <w:rsid w:val="00437598"/>
    <w:rsid w:val="00494B5E"/>
    <w:rsid w:val="004A0E8C"/>
    <w:rsid w:val="004B4566"/>
    <w:rsid w:val="004B700B"/>
    <w:rsid w:val="004C79E8"/>
    <w:rsid w:val="004C7B8A"/>
    <w:rsid w:val="004D170B"/>
    <w:rsid w:val="004F3D38"/>
    <w:rsid w:val="004F7CA4"/>
    <w:rsid w:val="0050280D"/>
    <w:rsid w:val="00511146"/>
    <w:rsid w:val="00527397"/>
    <w:rsid w:val="005311ED"/>
    <w:rsid w:val="00536E12"/>
    <w:rsid w:val="005473F4"/>
    <w:rsid w:val="00552952"/>
    <w:rsid w:val="00557495"/>
    <w:rsid w:val="00565AD8"/>
    <w:rsid w:val="005779AC"/>
    <w:rsid w:val="005931D0"/>
    <w:rsid w:val="00594C2E"/>
    <w:rsid w:val="005B04C2"/>
    <w:rsid w:val="005B05CC"/>
    <w:rsid w:val="005B5007"/>
    <w:rsid w:val="005C6039"/>
    <w:rsid w:val="005D4B54"/>
    <w:rsid w:val="005D6BF3"/>
    <w:rsid w:val="005E1E40"/>
    <w:rsid w:val="006147CF"/>
    <w:rsid w:val="006354C2"/>
    <w:rsid w:val="006402A2"/>
    <w:rsid w:val="0064285A"/>
    <w:rsid w:val="006602A6"/>
    <w:rsid w:val="00667DEB"/>
    <w:rsid w:val="006756DD"/>
    <w:rsid w:val="006A6018"/>
    <w:rsid w:val="006A6D55"/>
    <w:rsid w:val="006A7469"/>
    <w:rsid w:val="006B0392"/>
    <w:rsid w:val="006B13BF"/>
    <w:rsid w:val="006C6D5E"/>
    <w:rsid w:val="006F5099"/>
    <w:rsid w:val="006F610A"/>
    <w:rsid w:val="006F7454"/>
    <w:rsid w:val="00704098"/>
    <w:rsid w:val="0070490C"/>
    <w:rsid w:val="0071659E"/>
    <w:rsid w:val="007519C9"/>
    <w:rsid w:val="00753D91"/>
    <w:rsid w:val="007569C0"/>
    <w:rsid w:val="00757247"/>
    <w:rsid w:val="00757631"/>
    <w:rsid w:val="00762E21"/>
    <w:rsid w:val="00763256"/>
    <w:rsid w:val="0077317A"/>
    <w:rsid w:val="007834F2"/>
    <w:rsid w:val="0078488F"/>
    <w:rsid w:val="00791FCD"/>
    <w:rsid w:val="007D0A03"/>
    <w:rsid w:val="007D48BE"/>
    <w:rsid w:val="007E0EAB"/>
    <w:rsid w:val="0083296C"/>
    <w:rsid w:val="0083336D"/>
    <w:rsid w:val="0083593C"/>
    <w:rsid w:val="00847407"/>
    <w:rsid w:val="00883BCC"/>
    <w:rsid w:val="00886C01"/>
    <w:rsid w:val="0089784E"/>
    <w:rsid w:val="008A34E2"/>
    <w:rsid w:val="008A7E6C"/>
    <w:rsid w:val="008E32F9"/>
    <w:rsid w:val="00960FB4"/>
    <w:rsid w:val="009646A6"/>
    <w:rsid w:val="00976886"/>
    <w:rsid w:val="00984523"/>
    <w:rsid w:val="009865B0"/>
    <w:rsid w:val="0099133A"/>
    <w:rsid w:val="009A7EB9"/>
    <w:rsid w:val="009C4C32"/>
    <w:rsid w:val="009C7F47"/>
    <w:rsid w:val="009E5818"/>
    <w:rsid w:val="00A25025"/>
    <w:rsid w:val="00A25573"/>
    <w:rsid w:val="00A357EB"/>
    <w:rsid w:val="00A373E6"/>
    <w:rsid w:val="00A37660"/>
    <w:rsid w:val="00A41F93"/>
    <w:rsid w:val="00A42B60"/>
    <w:rsid w:val="00A4517E"/>
    <w:rsid w:val="00A66457"/>
    <w:rsid w:val="00A81A55"/>
    <w:rsid w:val="00AA1057"/>
    <w:rsid w:val="00AA676A"/>
    <w:rsid w:val="00AB2A90"/>
    <w:rsid w:val="00AB31F1"/>
    <w:rsid w:val="00AC16EC"/>
    <w:rsid w:val="00AC6546"/>
    <w:rsid w:val="00AD0654"/>
    <w:rsid w:val="00AD246C"/>
    <w:rsid w:val="00AD37F8"/>
    <w:rsid w:val="00AD55B7"/>
    <w:rsid w:val="00AF2BA9"/>
    <w:rsid w:val="00B275FA"/>
    <w:rsid w:val="00B2763F"/>
    <w:rsid w:val="00B342BA"/>
    <w:rsid w:val="00B44E03"/>
    <w:rsid w:val="00B46432"/>
    <w:rsid w:val="00B823BF"/>
    <w:rsid w:val="00BA55D2"/>
    <w:rsid w:val="00BA59FF"/>
    <w:rsid w:val="00BA7CB4"/>
    <w:rsid w:val="00BC22B7"/>
    <w:rsid w:val="00BF2DCD"/>
    <w:rsid w:val="00BF5274"/>
    <w:rsid w:val="00BF65D9"/>
    <w:rsid w:val="00C00660"/>
    <w:rsid w:val="00C011ED"/>
    <w:rsid w:val="00C02B61"/>
    <w:rsid w:val="00C07C33"/>
    <w:rsid w:val="00C1286A"/>
    <w:rsid w:val="00C35926"/>
    <w:rsid w:val="00C369F1"/>
    <w:rsid w:val="00C56F5B"/>
    <w:rsid w:val="00C62D5F"/>
    <w:rsid w:val="00C86B5E"/>
    <w:rsid w:val="00CB7B4B"/>
    <w:rsid w:val="00CE1C8C"/>
    <w:rsid w:val="00CF6D35"/>
    <w:rsid w:val="00D1184A"/>
    <w:rsid w:val="00D12BA8"/>
    <w:rsid w:val="00D3002A"/>
    <w:rsid w:val="00D3757E"/>
    <w:rsid w:val="00D409A4"/>
    <w:rsid w:val="00D42A6B"/>
    <w:rsid w:val="00D57537"/>
    <w:rsid w:val="00D579AF"/>
    <w:rsid w:val="00D7054D"/>
    <w:rsid w:val="00D76D23"/>
    <w:rsid w:val="00D81357"/>
    <w:rsid w:val="00D912EA"/>
    <w:rsid w:val="00D935C2"/>
    <w:rsid w:val="00DB07E4"/>
    <w:rsid w:val="00DD145A"/>
    <w:rsid w:val="00DD5209"/>
    <w:rsid w:val="00DF3682"/>
    <w:rsid w:val="00DF5A56"/>
    <w:rsid w:val="00DF76AF"/>
    <w:rsid w:val="00DF7835"/>
    <w:rsid w:val="00E01B14"/>
    <w:rsid w:val="00E02081"/>
    <w:rsid w:val="00E0252C"/>
    <w:rsid w:val="00E26270"/>
    <w:rsid w:val="00E357CA"/>
    <w:rsid w:val="00E37DE3"/>
    <w:rsid w:val="00E422DD"/>
    <w:rsid w:val="00E52D55"/>
    <w:rsid w:val="00E661E0"/>
    <w:rsid w:val="00E670AD"/>
    <w:rsid w:val="00E927E6"/>
    <w:rsid w:val="00EA1E35"/>
    <w:rsid w:val="00EA6F2C"/>
    <w:rsid w:val="00EC0D16"/>
    <w:rsid w:val="00EE01F5"/>
    <w:rsid w:val="00EE3303"/>
    <w:rsid w:val="00F00ACC"/>
    <w:rsid w:val="00F055F1"/>
    <w:rsid w:val="00F12339"/>
    <w:rsid w:val="00F158E9"/>
    <w:rsid w:val="00F23D7E"/>
    <w:rsid w:val="00F32BED"/>
    <w:rsid w:val="00F340B4"/>
    <w:rsid w:val="00F474F8"/>
    <w:rsid w:val="00F5131E"/>
    <w:rsid w:val="00F51598"/>
    <w:rsid w:val="00F53923"/>
    <w:rsid w:val="00F63326"/>
    <w:rsid w:val="00F71305"/>
    <w:rsid w:val="00F733A1"/>
    <w:rsid w:val="00F75B4E"/>
    <w:rsid w:val="00F7798A"/>
    <w:rsid w:val="00F865DB"/>
    <w:rsid w:val="00FA5552"/>
    <w:rsid w:val="00FB2DC9"/>
    <w:rsid w:val="00FB71CD"/>
    <w:rsid w:val="00FC00F3"/>
    <w:rsid w:val="00F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F86223A"/>
  <w15:docId w15:val="{F3AB093C-2F36-43C9-A214-0169CB58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9FF"/>
    <w:rPr>
      <w:rFonts w:ascii="Arial" w:hAnsi="Arial" w:cs="Arial"/>
    </w:rPr>
  </w:style>
  <w:style w:type="paragraph" w:styleId="Heading1">
    <w:name w:val="heading 1"/>
    <w:qFormat/>
    <w:rsid w:val="00976886"/>
    <w:pPr>
      <w:numPr>
        <w:numId w:val="11"/>
      </w:numPr>
      <w:spacing w:after="60"/>
      <w:outlineLvl w:val="0"/>
    </w:pPr>
    <w:rPr>
      <w:rFonts w:ascii="Arial" w:hAnsi="Arial" w:cs="AngsanaUPC"/>
      <w:b/>
      <w:bCs/>
      <w:smallCaps/>
      <w:kern w:val="32"/>
      <w:sz w:val="28"/>
      <w:szCs w:val="28"/>
      <w:lang w:bidi="th-TH"/>
    </w:rPr>
  </w:style>
  <w:style w:type="paragraph" w:styleId="Heading2">
    <w:name w:val="heading 2"/>
    <w:basedOn w:val="Heading1"/>
    <w:qFormat/>
    <w:rsid w:val="00976886"/>
    <w:pPr>
      <w:keepNext/>
      <w:numPr>
        <w:ilvl w:val="1"/>
      </w:numPr>
      <w:suppressLineNumbers/>
      <w:suppressAutoHyphens/>
      <w:outlineLvl w:val="1"/>
    </w:pPr>
    <w:rPr>
      <w:b w:val="0"/>
      <w:bCs w:val="0"/>
      <w:smallCaps w:val="0"/>
      <w:sz w:val="24"/>
    </w:rPr>
  </w:style>
  <w:style w:type="paragraph" w:styleId="Heading3">
    <w:name w:val="heading 3"/>
    <w:basedOn w:val="Heading2"/>
    <w:qFormat/>
    <w:rsid w:val="00976886"/>
    <w:pPr>
      <w:numPr>
        <w:ilvl w:val="2"/>
      </w:numPr>
      <w:outlineLvl w:val="2"/>
    </w:pPr>
  </w:style>
  <w:style w:type="paragraph" w:styleId="Heading4">
    <w:name w:val="heading 4"/>
    <w:basedOn w:val="Heading3"/>
    <w:qFormat/>
    <w:rsid w:val="00976886"/>
    <w:pPr>
      <w:numPr>
        <w:ilvl w:val="3"/>
      </w:numPr>
      <w:outlineLvl w:val="3"/>
    </w:pPr>
  </w:style>
  <w:style w:type="paragraph" w:styleId="Heading5">
    <w:name w:val="heading 5"/>
    <w:basedOn w:val="Heading4"/>
    <w:qFormat/>
    <w:rsid w:val="00976886"/>
    <w:pPr>
      <w:numPr>
        <w:ilvl w:val="4"/>
      </w:numPr>
      <w:outlineLvl w:val="4"/>
    </w:pPr>
  </w:style>
  <w:style w:type="paragraph" w:styleId="Heading6">
    <w:name w:val="heading 6"/>
    <w:basedOn w:val="Heading5"/>
    <w:qFormat/>
    <w:rsid w:val="00976886"/>
    <w:pPr>
      <w:numPr>
        <w:ilvl w:val="5"/>
      </w:numPr>
      <w:outlineLvl w:val="5"/>
    </w:pPr>
  </w:style>
  <w:style w:type="paragraph" w:styleId="Heading7">
    <w:name w:val="heading 7"/>
    <w:basedOn w:val="Heading6"/>
    <w:qFormat/>
    <w:rsid w:val="00DD145A"/>
    <w:pPr>
      <w:numPr>
        <w:ilvl w:val="6"/>
        <w:numId w:val="10"/>
      </w:numPr>
      <w:outlineLvl w:val="6"/>
    </w:pPr>
  </w:style>
  <w:style w:type="paragraph" w:styleId="Heading8">
    <w:name w:val="heading 8"/>
    <w:basedOn w:val="Heading7"/>
    <w:qFormat/>
    <w:rsid w:val="00DD145A"/>
    <w:pPr>
      <w:numPr>
        <w:ilvl w:val="7"/>
      </w:numPr>
      <w:outlineLvl w:val="7"/>
    </w:pPr>
  </w:style>
  <w:style w:type="paragraph" w:styleId="Heading9">
    <w:name w:val="heading 9"/>
    <w:basedOn w:val="Heading8"/>
    <w:qFormat/>
    <w:rsid w:val="00DD145A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C79E8"/>
    <w:pPr>
      <w:tabs>
        <w:tab w:val="center" w:pos="5234"/>
        <w:tab w:val="right" w:pos="10469"/>
      </w:tabs>
    </w:pPr>
    <w:rPr>
      <w:rFonts w:cs="Angsana New"/>
    </w:rPr>
  </w:style>
  <w:style w:type="paragraph" w:styleId="Footer">
    <w:name w:val="footer"/>
    <w:basedOn w:val="Normal"/>
    <w:rsid w:val="005B05CC"/>
    <w:pPr>
      <w:tabs>
        <w:tab w:val="center" w:pos="4153"/>
        <w:tab w:val="right" w:pos="8306"/>
      </w:tabs>
    </w:pPr>
    <w:rPr>
      <w:rFonts w:cs="Angsana New"/>
    </w:rPr>
  </w:style>
  <w:style w:type="character" w:styleId="PageNumber">
    <w:name w:val="page number"/>
    <w:basedOn w:val="DefaultParagraphFont"/>
    <w:rsid w:val="005B05CC"/>
  </w:style>
  <w:style w:type="character" w:styleId="Hyperlink">
    <w:name w:val="Hyperlink"/>
    <w:basedOn w:val="DefaultParagraphFont"/>
    <w:rsid w:val="003B7A1C"/>
    <w:rPr>
      <w:color w:val="0000FF"/>
      <w:u w:val="single"/>
    </w:rPr>
  </w:style>
  <w:style w:type="character" w:customStyle="1" w:styleId="grame">
    <w:name w:val="grame"/>
    <w:basedOn w:val="DefaultParagraphFont"/>
    <w:rsid w:val="003B7A1C"/>
  </w:style>
  <w:style w:type="character" w:customStyle="1" w:styleId="article-articlebody">
    <w:name w:val="article-articlebody"/>
    <w:basedOn w:val="DefaultParagraphFont"/>
    <w:rsid w:val="00E01B14"/>
  </w:style>
  <w:style w:type="table" w:styleId="TableGrid">
    <w:name w:val="Table Grid"/>
    <w:basedOn w:val="TableNormal"/>
    <w:rsid w:val="00F75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Normal"/>
    <w:rsid w:val="00180366"/>
    <w:pPr>
      <w:keepLines/>
      <w:spacing w:before="40"/>
      <w:outlineLvl w:val="1"/>
    </w:pPr>
    <w:rPr>
      <w:rFonts w:ascii="Univers" w:hAnsi="Univers" w:cs="Angsana New"/>
    </w:rPr>
  </w:style>
  <w:style w:type="paragraph" w:styleId="BalloonText">
    <w:name w:val="Balloon Text"/>
    <w:basedOn w:val="Normal"/>
    <w:semiHidden/>
    <w:rsid w:val="00E357CA"/>
    <w:rPr>
      <w:rFonts w:ascii="Tahoma" w:hAnsi="Tahoma" w:cs="Angsana New"/>
      <w:sz w:val="16"/>
      <w:szCs w:val="18"/>
    </w:rPr>
  </w:style>
  <w:style w:type="paragraph" w:customStyle="1" w:styleId="Text">
    <w:name w:val="Text"/>
    <w:basedOn w:val="Normal"/>
    <w:rsid w:val="00757247"/>
    <w:pPr>
      <w:spacing w:before="60" w:after="60"/>
    </w:pPr>
    <w:rPr>
      <w:rFonts w:cs="Angsana New"/>
      <w:bCs/>
      <w:sz w:val="24"/>
    </w:rPr>
  </w:style>
  <w:style w:type="paragraph" w:customStyle="1" w:styleId="Table">
    <w:name w:val="Table"/>
    <w:basedOn w:val="Text"/>
    <w:rsid w:val="00757247"/>
    <w:pPr>
      <w:spacing w:before="160"/>
      <w:jc w:val="center"/>
    </w:pPr>
    <w:rPr>
      <w:b/>
    </w:rPr>
  </w:style>
  <w:style w:type="paragraph" w:styleId="ListParagraph">
    <w:name w:val="List Paragraph"/>
    <w:basedOn w:val="Normal"/>
    <w:uiPriority w:val="34"/>
    <w:qFormat/>
    <w:rsid w:val="003E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Templates\BEI-T%20Docs\AYF240-0000101-RevE-Landscape-RoH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fbb2bb-eba4-48b3-acba-c8f30e55526d" xsi:nil="true"/>
    <lcf76f155ced4ddcb4097134ff3c332f xmlns="ad2ae419-ca41-4261-b271-ec4362e1930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DE0691FC452458021087170A5CC94" ma:contentTypeVersion="17" ma:contentTypeDescription="Create a new document." ma:contentTypeScope="" ma:versionID="aa5f85afcb2f03db8c9c8a296b08f4d4">
  <xsd:schema xmlns:xsd="http://www.w3.org/2001/XMLSchema" xmlns:xs="http://www.w3.org/2001/XMLSchema" xmlns:p="http://schemas.microsoft.com/office/2006/metadata/properties" xmlns:ns2="ad2ae419-ca41-4261-b271-ec4362e1930f" xmlns:ns3="3cfbb2bb-eba4-48b3-acba-c8f30e55526d" targetNamespace="http://schemas.microsoft.com/office/2006/metadata/properties" ma:root="true" ma:fieldsID="db78eeb6255b417564d42e3a364fcf3b" ns2:_="" ns3:_="">
    <xsd:import namespace="ad2ae419-ca41-4261-b271-ec4362e1930f"/>
    <xsd:import namespace="3cfbb2bb-eba4-48b3-acba-c8f30e555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ae419-ca41-4261-b271-ec4362e19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ebf34a5-dfcf-405b-af26-c35bd0bbcc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b2bb-eba4-48b3-acba-c8f30e55526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0d5b86-990e-4094-8d88-51850ed31846}" ma:internalName="TaxCatchAll" ma:showField="CatchAllData" ma:web="3cfbb2bb-eba4-48b3-acba-c8f30e555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B636E-75F6-468C-8FD1-C8D58691B9D1}">
  <ds:schemaRefs>
    <ds:schemaRef ds:uri="http://schemas.microsoft.com/office/2006/metadata/properties"/>
    <ds:schemaRef ds:uri="http://schemas.microsoft.com/office/infopath/2007/PartnerControls"/>
    <ds:schemaRef ds:uri="3cfbb2bb-eba4-48b3-acba-c8f30e55526d"/>
    <ds:schemaRef ds:uri="ad2ae419-ca41-4261-b271-ec4362e1930f"/>
  </ds:schemaRefs>
</ds:datastoreItem>
</file>

<file path=customXml/itemProps2.xml><?xml version="1.0" encoding="utf-8"?>
<ds:datastoreItem xmlns:ds="http://schemas.openxmlformats.org/officeDocument/2006/customXml" ds:itemID="{61D81CCF-5A80-4DE8-8026-77CADD782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ae419-ca41-4261-b271-ec4362e1930f"/>
    <ds:schemaRef ds:uri="3cfbb2bb-eba4-48b3-acba-c8f30e555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EFB5FE-4019-44B2-88DA-3FF249D022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AYF240-0000101-RevE-Landscape-RoHS</Template>
  <TotalTime>2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SELECTIVE SOLDERING ERSA VERSAFLOW</vt:lpstr>
    </vt:vector>
  </TitlesOfParts>
  <Manager>Tanarat.Yamwong@bench.com</Manager>
  <Company>BEI-Thailand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CHARMS AUTO ASSEMBLY PM</dc:title>
  <dc:subject>Equipment Engineering</dc:subject>
  <dc:creator>Natthawut.Watthaisong@bench.com</dc:creator>
  <cp:keywords>Document Agile</cp:keywords>
  <cp:lastModifiedBy>Watthaisong, Natthawut</cp:lastModifiedBy>
  <cp:revision>4</cp:revision>
  <cp:lastPrinted>2025-12-08T06:52:00Z</cp:lastPrinted>
  <dcterms:created xsi:type="dcterms:W3CDTF">2026-06-13T06:42:00Z</dcterms:created>
  <dcterms:modified xsi:type="dcterms:W3CDTF">2026-06-13T06:44:00Z</dcterms:modified>
  <cp:category>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0x010100852DE0691FC452458021087170A5CC94</vt:lpwstr>
  </property>
  <property fmtid="{D5CDD505-2E9C-101B-9397-08002B2CF9AE}" pid="3" name="MediaServiceImageTags">
    <vt:lpwstr/>
  </property>
</Properties>
</file>