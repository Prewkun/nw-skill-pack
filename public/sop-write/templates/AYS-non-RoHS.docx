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D0A7C" w14:textId="77777777" w:rsidR="007735D8" w:rsidRPr="00CE5BE4" w:rsidRDefault="007735D8" w:rsidP="007735D8">
      <w:pPr>
        <w:pStyle w:val="Heading1"/>
        <w:keepNext/>
        <w:numPr>
          <w:ilvl w:val="0"/>
          <w:numId w:val="2"/>
        </w:numPr>
      </w:pPr>
      <w:bookmarkStart w:id="0" w:name="_Hlk159579568"/>
      <w:bookmarkEnd w:id="0"/>
      <w:r w:rsidRPr="00CE5BE4">
        <w:t>Purpose</w:t>
      </w:r>
    </w:p>
    <w:p w14:paraId="12180F04" w14:textId="77777777" w:rsidR="007735D8" w:rsidRPr="00CE5BE4" w:rsidRDefault="007735D8" w:rsidP="007735D8">
      <w:pPr>
        <w:pStyle w:val="Heading2"/>
        <w:numPr>
          <w:ilvl w:val="1"/>
          <w:numId w:val="2"/>
        </w:numPr>
      </w:pPr>
      <w:r w:rsidRPr="00CE5BE4">
        <w:t xml:space="preserve">Operating Manual for </w:t>
      </w:r>
      <w:proofErr w:type="spellStart"/>
      <w:r>
        <w:t>xxxxxx</w:t>
      </w:r>
      <w:proofErr w:type="spellEnd"/>
    </w:p>
    <w:p w14:paraId="4004C95F" w14:textId="77777777" w:rsidR="007735D8" w:rsidRPr="00CE5BE4" w:rsidRDefault="007735D8" w:rsidP="007735D8">
      <w:pPr>
        <w:pStyle w:val="Heading1"/>
        <w:keepNext/>
        <w:numPr>
          <w:ilvl w:val="0"/>
          <w:numId w:val="2"/>
        </w:numPr>
        <w:suppressLineNumbers/>
        <w:suppressAutoHyphens/>
      </w:pPr>
      <w:r w:rsidRPr="00CE5BE4">
        <w:t>Scope</w:t>
      </w:r>
    </w:p>
    <w:p w14:paraId="12AE0ED7" w14:textId="77777777" w:rsidR="007735D8" w:rsidRPr="00CE5BE4" w:rsidRDefault="007735D8" w:rsidP="007735D8">
      <w:pPr>
        <w:pStyle w:val="Heading2"/>
        <w:numPr>
          <w:ilvl w:val="1"/>
          <w:numId w:val="2"/>
        </w:numPr>
      </w:pPr>
      <w:r w:rsidRPr="00CE5BE4">
        <w:t>All BEI-Thailand sites.</w:t>
      </w:r>
    </w:p>
    <w:p w14:paraId="3A7C12F7" w14:textId="77777777" w:rsidR="007735D8" w:rsidRPr="00CE5BE4" w:rsidRDefault="007735D8" w:rsidP="007735D8">
      <w:pPr>
        <w:pStyle w:val="Heading2"/>
        <w:numPr>
          <w:ilvl w:val="1"/>
          <w:numId w:val="2"/>
        </w:numPr>
      </w:pPr>
      <w:r w:rsidRPr="00CE5BE4">
        <w:t>Required Training: Operator, Technician who uses the machine.</w:t>
      </w:r>
    </w:p>
    <w:p w14:paraId="44F064CC" w14:textId="77777777" w:rsidR="007735D8" w:rsidRPr="00CE5BE4" w:rsidRDefault="007735D8" w:rsidP="007735D8">
      <w:pPr>
        <w:pStyle w:val="Heading1"/>
        <w:keepNext/>
        <w:numPr>
          <w:ilvl w:val="0"/>
          <w:numId w:val="2"/>
        </w:numPr>
        <w:suppressLineNumbers/>
        <w:suppressAutoHyphens/>
      </w:pPr>
      <w:r w:rsidRPr="00CE5BE4">
        <w:t>Reference Documents and Forms</w:t>
      </w:r>
    </w:p>
    <w:p w14:paraId="5557C27F" w14:textId="77777777" w:rsidR="007735D8" w:rsidRPr="00CE5BE4" w:rsidRDefault="007735D8" w:rsidP="007735D8">
      <w:pPr>
        <w:pStyle w:val="Heading2"/>
        <w:numPr>
          <w:ilvl w:val="1"/>
          <w:numId w:val="2"/>
        </w:numPr>
        <w:rPr>
          <w:szCs w:val="24"/>
        </w:rPr>
      </w:pPr>
      <w:bookmarkStart w:id="1" w:name="_Ref160618506"/>
      <w:bookmarkStart w:id="2" w:name="AYS070_0000179"/>
      <w:r w:rsidRPr="00CE5BE4">
        <w:rPr>
          <w:szCs w:val="24"/>
        </w:rPr>
        <w:t xml:space="preserve">AYS070-0000179, </w:t>
      </w:r>
      <w:r w:rsidRPr="00CE5BE4">
        <w:rPr>
          <w:i/>
          <w:iCs/>
          <w:szCs w:val="24"/>
        </w:rPr>
        <w:t>ESD PREVENTIVE CONTROL</w:t>
      </w:r>
      <w:bookmarkEnd w:id="1"/>
    </w:p>
    <w:p w14:paraId="22CD5A8E" w14:textId="77777777" w:rsidR="007735D8" w:rsidRPr="00CE5BE4" w:rsidRDefault="007735D8" w:rsidP="007735D8">
      <w:pPr>
        <w:pStyle w:val="Heading2"/>
        <w:numPr>
          <w:ilvl w:val="1"/>
          <w:numId w:val="2"/>
        </w:numPr>
        <w:rPr>
          <w:szCs w:val="24"/>
        </w:rPr>
      </w:pPr>
      <w:bookmarkStart w:id="3" w:name="_Ref160200314"/>
      <w:bookmarkStart w:id="4" w:name="AYF160_0044406"/>
      <w:bookmarkEnd w:id="2"/>
      <w:r w:rsidRPr="00CE5BE4">
        <w:rPr>
          <w:szCs w:val="24"/>
        </w:rPr>
        <w:t>AYF</w:t>
      </w:r>
      <w:r>
        <w:rPr>
          <w:szCs w:val="24"/>
        </w:rPr>
        <w:t>xxx</w:t>
      </w:r>
      <w:r w:rsidRPr="00CE5BE4">
        <w:rPr>
          <w:szCs w:val="24"/>
        </w:rPr>
        <w:t>-00</w:t>
      </w:r>
      <w:r>
        <w:rPr>
          <w:szCs w:val="24"/>
        </w:rPr>
        <w:t>00000</w:t>
      </w:r>
      <w:r w:rsidRPr="00CE5BE4">
        <w:rPr>
          <w:szCs w:val="24"/>
        </w:rPr>
        <w:t>,</w:t>
      </w:r>
      <w:bookmarkEnd w:id="3"/>
      <w:r w:rsidRPr="00CE5BE4">
        <w:rPr>
          <w:szCs w:val="24"/>
        </w:rPr>
        <w:t xml:space="preserve"> </w:t>
      </w:r>
      <w:proofErr w:type="spellStart"/>
      <w:r>
        <w:rPr>
          <w:szCs w:val="24"/>
        </w:rPr>
        <w:t>xxxx</w:t>
      </w:r>
      <w:proofErr w:type="spellEnd"/>
      <w:r w:rsidRPr="00CE5BE4">
        <w:rPr>
          <w:i/>
          <w:iCs/>
          <w:szCs w:val="24"/>
        </w:rPr>
        <w:t xml:space="preserve"> PM record</w:t>
      </w:r>
    </w:p>
    <w:bookmarkEnd w:id="4"/>
    <w:p w14:paraId="3B17B9F3" w14:textId="77777777" w:rsidR="007735D8" w:rsidRPr="00CE5BE4" w:rsidRDefault="007735D8" w:rsidP="007735D8">
      <w:pPr>
        <w:pStyle w:val="Heading1"/>
        <w:keepNext/>
        <w:numPr>
          <w:ilvl w:val="0"/>
          <w:numId w:val="2"/>
        </w:numPr>
        <w:suppressLineNumbers/>
        <w:suppressAutoHyphens/>
      </w:pPr>
      <w:r w:rsidRPr="00CE5BE4">
        <w:t>Equipment</w:t>
      </w:r>
    </w:p>
    <w:p w14:paraId="18457A3E" w14:textId="77777777" w:rsidR="007735D8" w:rsidRPr="00CE5BE4" w:rsidRDefault="007735D8" w:rsidP="007735D8">
      <w:pPr>
        <w:pStyle w:val="Heading2"/>
        <w:numPr>
          <w:ilvl w:val="1"/>
          <w:numId w:val="2"/>
        </w:numPr>
      </w:pPr>
      <w:proofErr w:type="spellStart"/>
      <w:r>
        <w:t>xxxx</w:t>
      </w:r>
      <w:proofErr w:type="spellEnd"/>
    </w:p>
    <w:p w14:paraId="3C6F63A2" w14:textId="77777777" w:rsidR="007735D8" w:rsidRPr="00CE5BE4" w:rsidRDefault="007735D8" w:rsidP="007735D8">
      <w:pPr>
        <w:pStyle w:val="Heading2"/>
        <w:numPr>
          <w:ilvl w:val="1"/>
          <w:numId w:val="2"/>
        </w:numPr>
      </w:pPr>
      <w:r w:rsidRPr="00CE5BE4">
        <w:t>Rubber Gloves</w:t>
      </w:r>
    </w:p>
    <w:p w14:paraId="184DFFCB" w14:textId="77777777" w:rsidR="007735D8" w:rsidRPr="00CE5BE4" w:rsidRDefault="007735D8" w:rsidP="007735D8">
      <w:pPr>
        <w:pStyle w:val="Heading1"/>
        <w:keepNext/>
        <w:numPr>
          <w:ilvl w:val="0"/>
          <w:numId w:val="2"/>
        </w:numPr>
        <w:suppressLineNumbers/>
        <w:suppressAutoHyphens/>
      </w:pPr>
      <w:r w:rsidRPr="00CE5BE4">
        <w:t>Safety</w:t>
      </w:r>
    </w:p>
    <w:p w14:paraId="035ABC3B" w14:textId="77777777" w:rsidR="007735D8" w:rsidRPr="00CE5BE4" w:rsidRDefault="007735D8" w:rsidP="007735D8">
      <w:pPr>
        <w:pStyle w:val="Heading2"/>
        <w:numPr>
          <w:ilvl w:val="1"/>
          <w:numId w:val="2"/>
        </w:numPr>
      </w:pPr>
      <w:r w:rsidRPr="00CE5BE4">
        <w:t xml:space="preserve">Only certified operators can operate this M/C. The worker must be familiar with all M/C functions including how to control in case of Emergency. </w:t>
      </w:r>
    </w:p>
    <w:p w14:paraId="4AF3E0B9" w14:textId="77777777" w:rsidR="007735D8" w:rsidRPr="00CE5BE4" w:rsidRDefault="007735D8" w:rsidP="007735D8">
      <w:pPr>
        <w:pStyle w:val="ThaiTranslate"/>
        <w:rPr>
          <w:sz w:val="28"/>
          <w:szCs w:val="24"/>
        </w:rPr>
      </w:pPr>
      <w:r w:rsidRPr="00CE5BE4">
        <w:rPr>
          <w:sz w:val="28"/>
          <w:cs/>
        </w:rPr>
        <w:t>บุคคลที่ได้รับก</w:t>
      </w:r>
      <w:r w:rsidRPr="00CE5BE4">
        <w:rPr>
          <w:rFonts w:hint="cs"/>
          <w:sz w:val="28"/>
          <w:cs/>
        </w:rPr>
        <w:t>า</w:t>
      </w:r>
      <w:r w:rsidRPr="00CE5BE4">
        <w:rPr>
          <w:sz w:val="28"/>
          <w:cs/>
        </w:rPr>
        <w:t>รฝึกอบรมแล้วเท่</w:t>
      </w:r>
      <w:r w:rsidRPr="00CE5BE4">
        <w:rPr>
          <w:rFonts w:hint="cs"/>
          <w:sz w:val="28"/>
          <w:cs/>
        </w:rPr>
        <w:t>า</w:t>
      </w:r>
      <w:r w:rsidRPr="00CE5BE4">
        <w:rPr>
          <w:sz w:val="28"/>
          <w:cs/>
        </w:rPr>
        <w:t>นั้นที่จะส</w:t>
      </w:r>
      <w:r w:rsidRPr="00CE5BE4">
        <w:rPr>
          <w:rFonts w:hint="cs"/>
          <w:sz w:val="28"/>
          <w:cs/>
        </w:rPr>
        <w:t>า</w:t>
      </w:r>
      <w:r w:rsidRPr="00CE5BE4">
        <w:rPr>
          <w:sz w:val="28"/>
          <w:cs/>
        </w:rPr>
        <w:t>ม</w:t>
      </w:r>
      <w:r w:rsidRPr="00CE5BE4">
        <w:rPr>
          <w:rFonts w:hint="cs"/>
          <w:sz w:val="28"/>
          <w:cs/>
        </w:rPr>
        <w:t>า</w:t>
      </w:r>
      <w:r w:rsidRPr="00CE5BE4">
        <w:rPr>
          <w:sz w:val="28"/>
          <w:cs/>
        </w:rPr>
        <w:t>รถปฏิบัติง</w:t>
      </w:r>
      <w:r w:rsidRPr="00CE5BE4">
        <w:rPr>
          <w:rFonts w:hint="cs"/>
          <w:sz w:val="28"/>
          <w:cs/>
        </w:rPr>
        <w:t>า</w:t>
      </w:r>
      <w:r w:rsidRPr="00CE5BE4">
        <w:rPr>
          <w:sz w:val="28"/>
          <w:cs/>
        </w:rPr>
        <w:t>นกับเครื่องจักรนี้ได้ โดยผู้ปฏิบัติง</w:t>
      </w:r>
      <w:r w:rsidRPr="00CE5BE4">
        <w:rPr>
          <w:rFonts w:hint="cs"/>
          <w:sz w:val="28"/>
          <w:cs/>
        </w:rPr>
        <w:t>า</w:t>
      </w:r>
      <w:r w:rsidRPr="00CE5BE4">
        <w:rPr>
          <w:sz w:val="28"/>
          <w:cs/>
        </w:rPr>
        <w:t>นจะต้องคุ้นเคยกับก</w:t>
      </w:r>
      <w:r w:rsidRPr="00CE5BE4">
        <w:rPr>
          <w:rFonts w:hint="cs"/>
          <w:sz w:val="28"/>
          <w:cs/>
        </w:rPr>
        <w:t>า</w:t>
      </w:r>
      <w:r w:rsidRPr="00CE5BE4">
        <w:rPr>
          <w:sz w:val="28"/>
          <w:cs/>
        </w:rPr>
        <w:t>ร ทำง</w:t>
      </w:r>
      <w:r w:rsidRPr="00CE5BE4">
        <w:rPr>
          <w:rFonts w:hint="cs"/>
          <w:sz w:val="28"/>
          <w:cs/>
        </w:rPr>
        <w:t>า</w:t>
      </w:r>
      <w:r w:rsidRPr="00CE5BE4">
        <w:rPr>
          <w:sz w:val="28"/>
          <w:cs/>
        </w:rPr>
        <w:t>น ของเครื่องรวมทั้งก</w:t>
      </w:r>
      <w:r w:rsidRPr="00CE5BE4">
        <w:rPr>
          <w:rFonts w:hint="cs"/>
          <w:sz w:val="28"/>
          <w:cs/>
        </w:rPr>
        <w:t>า</w:t>
      </w:r>
      <w:r w:rsidRPr="00CE5BE4">
        <w:rPr>
          <w:sz w:val="28"/>
          <w:cs/>
        </w:rPr>
        <w:t xml:space="preserve">รหยุดเครื่องโดยฉุกเฉิน. </w:t>
      </w:r>
    </w:p>
    <w:p w14:paraId="09010961" w14:textId="77777777" w:rsidR="007735D8" w:rsidRPr="00CE5BE4" w:rsidRDefault="007735D8" w:rsidP="007735D8">
      <w:pPr>
        <w:pStyle w:val="Heading2"/>
        <w:numPr>
          <w:ilvl w:val="1"/>
          <w:numId w:val="2"/>
        </w:numPr>
      </w:pPr>
      <w:r w:rsidRPr="00CE5BE4">
        <w:t xml:space="preserve">Do not place any tools or equipment near the moving part of the machine. </w:t>
      </w:r>
    </w:p>
    <w:p w14:paraId="07D17E7F" w14:textId="77777777" w:rsidR="007735D8" w:rsidRPr="00CE5BE4" w:rsidRDefault="007735D8" w:rsidP="007735D8">
      <w:pPr>
        <w:pStyle w:val="ThaiTranslate"/>
        <w:rPr>
          <w:sz w:val="28"/>
          <w:szCs w:val="24"/>
        </w:rPr>
      </w:pPr>
      <w:r w:rsidRPr="00CE5BE4">
        <w:rPr>
          <w:sz w:val="28"/>
          <w:cs/>
        </w:rPr>
        <w:t>อย่</w:t>
      </w:r>
      <w:r w:rsidRPr="00CE5BE4">
        <w:rPr>
          <w:rFonts w:hint="cs"/>
          <w:sz w:val="28"/>
          <w:cs/>
        </w:rPr>
        <w:t>า</w:t>
      </w:r>
      <w:r w:rsidRPr="00CE5BE4">
        <w:rPr>
          <w:sz w:val="28"/>
          <w:cs/>
        </w:rPr>
        <w:t>ว</w:t>
      </w:r>
      <w:r w:rsidRPr="00CE5BE4">
        <w:rPr>
          <w:rFonts w:hint="cs"/>
          <w:sz w:val="28"/>
          <w:cs/>
        </w:rPr>
        <w:t>า</w:t>
      </w:r>
      <w:r w:rsidRPr="00CE5BE4">
        <w:rPr>
          <w:sz w:val="28"/>
          <w:cs/>
        </w:rPr>
        <w:t xml:space="preserve">งเครื่องมือหรือวัสดุใดๆ ไว้บนหรือใกล้ </w:t>
      </w:r>
      <w:r w:rsidRPr="00CE5BE4">
        <w:rPr>
          <w:rFonts w:hint="cs"/>
          <w:sz w:val="28"/>
          <w:cs/>
        </w:rPr>
        <w:t>ส่วน</w:t>
      </w:r>
      <w:r w:rsidRPr="00CE5BE4">
        <w:rPr>
          <w:sz w:val="28"/>
          <w:cs/>
        </w:rPr>
        <w:t>ที่เคลื่อนที่</w:t>
      </w:r>
      <w:r w:rsidRPr="00CE5BE4">
        <w:rPr>
          <w:rFonts w:hint="cs"/>
          <w:sz w:val="28"/>
          <w:cs/>
        </w:rPr>
        <w:t>ของเครื่อง</w:t>
      </w:r>
    </w:p>
    <w:p w14:paraId="0AEE80B8" w14:textId="77777777" w:rsidR="007735D8" w:rsidRPr="00CE5BE4" w:rsidRDefault="007735D8" w:rsidP="007735D8">
      <w:pPr>
        <w:pStyle w:val="Heading2"/>
        <w:numPr>
          <w:ilvl w:val="1"/>
          <w:numId w:val="2"/>
        </w:numPr>
      </w:pPr>
      <w:r w:rsidRPr="00CE5BE4">
        <w:t xml:space="preserve">Do not play while working with M/C. </w:t>
      </w:r>
    </w:p>
    <w:p w14:paraId="7ACCB741" w14:textId="77777777" w:rsidR="007735D8" w:rsidRPr="00CE5BE4" w:rsidRDefault="007735D8" w:rsidP="007735D8">
      <w:pPr>
        <w:pStyle w:val="ThaiTranslate"/>
        <w:rPr>
          <w:sz w:val="28"/>
          <w:szCs w:val="24"/>
        </w:rPr>
      </w:pPr>
      <w:r w:rsidRPr="00CE5BE4">
        <w:rPr>
          <w:sz w:val="28"/>
          <w:cs/>
        </w:rPr>
        <w:t>ห้</w:t>
      </w:r>
      <w:r w:rsidRPr="00CE5BE4">
        <w:rPr>
          <w:rFonts w:hint="cs"/>
          <w:sz w:val="28"/>
          <w:cs/>
        </w:rPr>
        <w:t>า</w:t>
      </w:r>
      <w:r w:rsidRPr="00CE5BE4">
        <w:rPr>
          <w:sz w:val="28"/>
          <w:cs/>
        </w:rPr>
        <w:t>มหยอกล้อหรือเล่นกันในขณะทำง</w:t>
      </w:r>
      <w:r w:rsidRPr="00CE5BE4">
        <w:rPr>
          <w:rFonts w:hint="cs"/>
          <w:sz w:val="28"/>
          <w:cs/>
        </w:rPr>
        <w:t>า</w:t>
      </w:r>
      <w:r w:rsidRPr="00CE5BE4">
        <w:rPr>
          <w:sz w:val="28"/>
          <w:cs/>
        </w:rPr>
        <w:t xml:space="preserve">น </w:t>
      </w:r>
    </w:p>
    <w:p w14:paraId="1A9F4375" w14:textId="77777777" w:rsidR="007735D8" w:rsidRPr="00CE5BE4" w:rsidRDefault="007735D8" w:rsidP="007735D8">
      <w:pPr>
        <w:pStyle w:val="Heading2"/>
        <w:numPr>
          <w:ilvl w:val="1"/>
          <w:numId w:val="2"/>
        </w:numPr>
      </w:pPr>
      <w:r w:rsidRPr="00CE5BE4">
        <w:t xml:space="preserve">Do not wear unsafe accessories such as necklaces, bracelets, long, loose hair. </w:t>
      </w:r>
    </w:p>
    <w:p w14:paraId="6AEBA94E" w14:textId="77777777" w:rsidR="007735D8" w:rsidRPr="00CE5BE4" w:rsidRDefault="007735D8" w:rsidP="007735D8">
      <w:pPr>
        <w:pStyle w:val="ThaiTranslate"/>
        <w:rPr>
          <w:sz w:val="28"/>
          <w:szCs w:val="24"/>
        </w:rPr>
      </w:pPr>
      <w:r w:rsidRPr="00CE5BE4">
        <w:rPr>
          <w:sz w:val="28"/>
          <w:cs/>
        </w:rPr>
        <w:t>ห้</w:t>
      </w:r>
      <w:r w:rsidRPr="00CE5BE4">
        <w:rPr>
          <w:rFonts w:hint="cs"/>
          <w:sz w:val="28"/>
          <w:cs/>
        </w:rPr>
        <w:t>า</w:t>
      </w:r>
      <w:r w:rsidRPr="00CE5BE4">
        <w:rPr>
          <w:sz w:val="28"/>
          <w:cs/>
        </w:rPr>
        <w:t>มใส่เครื่องประดับที่ไม่ปลอดภัย เช่น สร้อยคอย</w:t>
      </w:r>
      <w:r w:rsidRPr="00CE5BE4">
        <w:rPr>
          <w:rFonts w:hint="cs"/>
          <w:sz w:val="28"/>
          <w:cs/>
        </w:rPr>
        <w:t>า</w:t>
      </w:r>
      <w:r w:rsidRPr="00CE5BE4">
        <w:rPr>
          <w:sz w:val="28"/>
          <w:cs/>
        </w:rPr>
        <w:t>วที่ออกนอกเสื้อ</w:t>
      </w:r>
      <w:r w:rsidRPr="00CE5BE4">
        <w:rPr>
          <w:sz w:val="28"/>
          <w:szCs w:val="24"/>
        </w:rPr>
        <w:t xml:space="preserve">, </w:t>
      </w:r>
      <w:r w:rsidRPr="00CE5BE4">
        <w:rPr>
          <w:sz w:val="28"/>
          <w:cs/>
        </w:rPr>
        <w:t>สร้อยข้อมือ</w:t>
      </w:r>
      <w:r w:rsidRPr="00CE5BE4">
        <w:rPr>
          <w:sz w:val="28"/>
          <w:szCs w:val="24"/>
        </w:rPr>
        <w:t xml:space="preserve">, </w:t>
      </w:r>
      <w:r w:rsidRPr="00CE5BE4">
        <w:rPr>
          <w:rFonts w:hint="cs"/>
          <w:sz w:val="28"/>
          <w:cs/>
        </w:rPr>
        <w:t>หรือ</w:t>
      </w:r>
      <w:r w:rsidRPr="00CE5BE4">
        <w:rPr>
          <w:sz w:val="28"/>
          <w:szCs w:val="24"/>
        </w:rPr>
        <w:t xml:space="preserve"> </w:t>
      </w:r>
      <w:r w:rsidRPr="00CE5BE4">
        <w:rPr>
          <w:sz w:val="28"/>
          <w:cs/>
        </w:rPr>
        <w:t xml:space="preserve">กำไลหลวมๆ </w:t>
      </w:r>
    </w:p>
    <w:p w14:paraId="6DCB1250" w14:textId="77777777" w:rsidR="007735D8" w:rsidRPr="00CE5BE4" w:rsidRDefault="007735D8" w:rsidP="007735D8">
      <w:pPr>
        <w:rPr>
          <w:rFonts w:cs="AngsanaUPC"/>
          <w:b/>
          <w:bCs/>
          <w:smallCaps/>
          <w:kern w:val="32"/>
          <w:sz w:val="28"/>
          <w:szCs w:val="28"/>
        </w:rPr>
      </w:pPr>
      <w:r w:rsidRPr="00CE5BE4">
        <w:br w:type="page"/>
      </w:r>
    </w:p>
    <w:p w14:paraId="228A865E" w14:textId="77777777" w:rsidR="007735D8" w:rsidRPr="00CE5BE4" w:rsidRDefault="007735D8" w:rsidP="007735D8">
      <w:pPr>
        <w:pStyle w:val="Heading1"/>
        <w:keepNext/>
        <w:numPr>
          <w:ilvl w:val="0"/>
          <w:numId w:val="2"/>
        </w:numPr>
        <w:suppressLineNumbers/>
        <w:suppressAutoHyphens/>
      </w:pPr>
      <w:r w:rsidRPr="00CE5BE4">
        <w:lastRenderedPageBreak/>
        <w:t>Definitions</w:t>
      </w:r>
    </w:p>
    <w:p w14:paraId="37518F01" w14:textId="77777777" w:rsidR="007735D8" w:rsidRPr="00CE5BE4" w:rsidRDefault="007735D8" w:rsidP="007735D8">
      <w:pPr>
        <w:pStyle w:val="Heading2"/>
        <w:numPr>
          <w:ilvl w:val="1"/>
          <w:numId w:val="2"/>
        </w:numPr>
      </w:pPr>
      <w:r w:rsidRPr="00CE5BE4">
        <w:t>MACHINE Overview.</w:t>
      </w:r>
    </w:p>
    <w:p w14:paraId="4EE7DE72" w14:textId="77777777" w:rsidR="007735D8" w:rsidRPr="00CE5BE4" w:rsidRDefault="007735D8" w:rsidP="007735D8">
      <w:pPr>
        <w:pStyle w:val="ThaiTranslate"/>
        <w:rPr>
          <w:rFonts w:cstheme="minorBidi"/>
        </w:rPr>
      </w:pPr>
      <w:r w:rsidRPr="00CE5BE4">
        <w:rPr>
          <w:rFonts w:hint="cs"/>
          <w:sz w:val="28"/>
          <w:cs/>
        </w:rPr>
        <w:t>รายละเอียดของเครื่อง</w:t>
      </w:r>
    </w:p>
    <w:p w14:paraId="304DA763" w14:textId="77777777" w:rsidR="007735D8" w:rsidRPr="00CE5BE4" w:rsidRDefault="007735D8" w:rsidP="007735D8">
      <w:pPr>
        <w:pStyle w:val="Heading3"/>
        <w:numPr>
          <w:ilvl w:val="2"/>
          <w:numId w:val="2"/>
        </w:numPr>
      </w:pPr>
      <w:r w:rsidRPr="00CE5BE4">
        <w:t>Machine Hardware Overview.</w:t>
      </w:r>
    </w:p>
    <w:p w14:paraId="2E1B50FD" w14:textId="77777777" w:rsidR="007735D8" w:rsidRPr="00DA469A" w:rsidRDefault="007735D8" w:rsidP="007735D8">
      <w:pPr>
        <w:pStyle w:val="ThaiTranslate"/>
        <w:keepLines/>
        <w:rPr>
          <w:sz w:val="28"/>
        </w:rPr>
      </w:pPr>
      <w:r>
        <w:rPr>
          <w:rFonts w:hint="cs"/>
          <w:sz w:val="28"/>
          <w:cs/>
        </w:rPr>
        <w:t>ส่</w:t>
      </w:r>
      <w:r w:rsidRPr="00CE5BE4">
        <w:rPr>
          <w:rFonts w:hint="cs"/>
          <w:sz w:val="28"/>
          <w:cs/>
        </w:rPr>
        <w:t>วนประกอบหลักของเครื่อง</w:t>
      </w:r>
    </w:p>
    <w:p w14:paraId="68FED373" w14:textId="77777777" w:rsidR="007735D8" w:rsidRPr="00CE5BE4" w:rsidRDefault="007735D8" w:rsidP="007735D8">
      <w:pPr>
        <w:pStyle w:val="Heading3"/>
        <w:numPr>
          <w:ilvl w:val="2"/>
          <w:numId w:val="2"/>
        </w:numPr>
      </w:pPr>
      <w:r w:rsidRPr="00CE5BE4">
        <w:t>Control box overview.</w:t>
      </w:r>
    </w:p>
    <w:p w14:paraId="1302BEF1" w14:textId="77777777" w:rsidR="007735D8" w:rsidRPr="00EA734A" w:rsidRDefault="007735D8" w:rsidP="007735D8">
      <w:pPr>
        <w:pStyle w:val="ThaiTranslate"/>
        <w:ind w:left="1440" w:firstLine="720"/>
      </w:pPr>
      <w:r w:rsidRPr="00CE5BE4">
        <w:rPr>
          <w:rFonts w:hint="cs"/>
          <w:cs/>
        </w:rPr>
        <w:t>ส่วนต่างๆของกล่องควบคุม</w:t>
      </w:r>
    </w:p>
    <w:p w14:paraId="6B63E70F" w14:textId="77777777" w:rsidR="007735D8" w:rsidRPr="00CE5BE4" w:rsidRDefault="007735D8" w:rsidP="007735D8">
      <w:pPr>
        <w:pStyle w:val="Heading1"/>
        <w:keepNext/>
        <w:numPr>
          <w:ilvl w:val="0"/>
          <w:numId w:val="2"/>
        </w:numPr>
        <w:suppressLineNumbers/>
        <w:suppressAutoHyphens/>
      </w:pPr>
      <w:r w:rsidRPr="00CE5BE4">
        <w:t>Workflow</w:t>
      </w:r>
    </w:p>
    <w:p w14:paraId="72A41D89" w14:textId="77777777" w:rsidR="007735D8" w:rsidRPr="00CE5BE4" w:rsidRDefault="007735D8" w:rsidP="007735D8">
      <w:pPr>
        <w:pStyle w:val="Heading2"/>
        <w:numPr>
          <w:ilvl w:val="1"/>
          <w:numId w:val="2"/>
        </w:numPr>
      </w:pPr>
      <w:r w:rsidRPr="00CE5BE4">
        <w:t xml:space="preserve">N/A </w:t>
      </w:r>
    </w:p>
    <w:p w14:paraId="1D0E10F9" w14:textId="77777777" w:rsidR="007735D8" w:rsidRPr="00CE5BE4" w:rsidRDefault="007735D8" w:rsidP="007735D8">
      <w:pPr>
        <w:pStyle w:val="Heading1"/>
        <w:keepNext/>
        <w:numPr>
          <w:ilvl w:val="0"/>
          <w:numId w:val="2"/>
        </w:numPr>
        <w:suppressLineNumbers/>
        <w:suppressAutoHyphens/>
      </w:pPr>
      <w:r w:rsidRPr="00CE5BE4">
        <w:t>Procedure</w:t>
      </w:r>
    </w:p>
    <w:p w14:paraId="3FADF234" w14:textId="77777777" w:rsidR="007735D8" w:rsidRPr="00CE5BE4" w:rsidRDefault="007735D8" w:rsidP="007735D8">
      <w:pPr>
        <w:pStyle w:val="Heading2"/>
        <w:numPr>
          <w:ilvl w:val="1"/>
          <w:numId w:val="2"/>
        </w:numPr>
      </w:pPr>
      <w:r w:rsidRPr="00CE5BE4">
        <w:t>Machine turns on step.</w:t>
      </w:r>
    </w:p>
    <w:p w14:paraId="0F319540" w14:textId="77777777" w:rsidR="007735D8" w:rsidRPr="00CE5BE4" w:rsidRDefault="007735D8" w:rsidP="007735D8">
      <w:pPr>
        <w:pStyle w:val="ThaiTranslate"/>
        <w:rPr>
          <w:rFonts w:hint="cs"/>
        </w:rPr>
      </w:pPr>
      <w:r w:rsidRPr="00CE5BE4">
        <w:rPr>
          <w:rFonts w:hint="cs"/>
          <w:cs/>
        </w:rPr>
        <w:t>ขั้นตอนการเปิดเครื่อง</w:t>
      </w:r>
    </w:p>
    <w:p w14:paraId="7C37825A" w14:textId="77777777" w:rsidR="007735D8" w:rsidRPr="00CE5BE4" w:rsidRDefault="007735D8" w:rsidP="007735D8">
      <w:pPr>
        <w:pStyle w:val="Heading3"/>
        <w:numPr>
          <w:ilvl w:val="2"/>
          <w:numId w:val="2"/>
        </w:numPr>
      </w:pPr>
      <w:r>
        <w:t>Step 1 detail</w:t>
      </w:r>
    </w:p>
    <w:p w14:paraId="7890A92F" w14:textId="77777777" w:rsidR="007735D8" w:rsidRPr="00CE5BE4" w:rsidRDefault="007735D8" w:rsidP="007735D8">
      <w:pPr>
        <w:pStyle w:val="ThaiTranslate"/>
        <w:ind w:left="2160"/>
      </w:pPr>
      <w:r>
        <w:rPr>
          <w:rFonts w:hint="cs"/>
          <w:cs/>
        </w:rPr>
        <w:t xml:space="preserve">รายละเอียดขั้นตอนที่ </w:t>
      </w:r>
      <w:r>
        <w:t>1</w:t>
      </w:r>
    </w:p>
    <w:p w14:paraId="60B75EE4" w14:textId="77777777" w:rsidR="007735D8" w:rsidRPr="00CE5BE4" w:rsidRDefault="007735D8" w:rsidP="007735D8">
      <w:pPr>
        <w:pStyle w:val="Heading2"/>
        <w:numPr>
          <w:ilvl w:val="1"/>
          <w:numId w:val="2"/>
        </w:numPr>
        <w:rPr>
          <w:szCs w:val="24"/>
        </w:rPr>
      </w:pPr>
      <w:r>
        <w:t>Operation</w:t>
      </w:r>
      <w:r w:rsidRPr="00CE5BE4">
        <w:t xml:space="preserve"> procedure </w:t>
      </w:r>
    </w:p>
    <w:p w14:paraId="75C0438A" w14:textId="77777777" w:rsidR="007735D8" w:rsidRPr="00CE5BE4" w:rsidRDefault="007735D8" w:rsidP="007735D8">
      <w:pPr>
        <w:pStyle w:val="ThaiTranslate"/>
      </w:pPr>
      <w:r>
        <w:rPr>
          <w:rFonts w:hint="cs"/>
          <w:cs/>
        </w:rPr>
        <w:t>ขั้นตอนการทำงาน</w:t>
      </w:r>
    </w:p>
    <w:p w14:paraId="6BEC08DB" w14:textId="77777777" w:rsidR="007735D8" w:rsidRPr="00CE5BE4" w:rsidRDefault="007735D8" w:rsidP="007735D8">
      <w:pPr>
        <w:pStyle w:val="Heading3"/>
        <w:numPr>
          <w:ilvl w:val="2"/>
          <w:numId w:val="2"/>
        </w:numPr>
      </w:pPr>
      <w:r>
        <w:t>Step 1 detail</w:t>
      </w:r>
    </w:p>
    <w:p w14:paraId="591C9FFC" w14:textId="77777777" w:rsidR="007735D8" w:rsidRPr="00EA734A" w:rsidRDefault="007735D8" w:rsidP="007735D8">
      <w:pPr>
        <w:pStyle w:val="ThaiTranslate"/>
        <w:ind w:left="2160"/>
        <w:rPr>
          <w:rFonts w:hint="cs"/>
        </w:rPr>
      </w:pPr>
      <w:r>
        <w:rPr>
          <w:rFonts w:hint="cs"/>
          <w:cs/>
        </w:rPr>
        <w:t xml:space="preserve">รายละเอียดขั้นตอนที่ </w:t>
      </w:r>
      <w:r>
        <w:t>1</w:t>
      </w:r>
    </w:p>
    <w:p w14:paraId="3A326C13" w14:textId="77777777" w:rsidR="007735D8" w:rsidRPr="00CE5BE4" w:rsidRDefault="007735D8" w:rsidP="007735D8">
      <w:pPr>
        <w:pStyle w:val="Heading2"/>
        <w:numPr>
          <w:ilvl w:val="1"/>
          <w:numId w:val="2"/>
        </w:numPr>
      </w:pPr>
      <w:r w:rsidRPr="00CE5BE4">
        <w:t xml:space="preserve">Preventive </w:t>
      </w:r>
      <w:r>
        <w:t>m</w:t>
      </w:r>
      <w:r w:rsidRPr="00CE5BE4">
        <w:t xml:space="preserve">aintenances </w:t>
      </w:r>
      <w:r>
        <w:t>p</w:t>
      </w:r>
      <w:r w:rsidRPr="00CE5BE4">
        <w:t>rocedure.</w:t>
      </w:r>
    </w:p>
    <w:p w14:paraId="3B68F376" w14:textId="77777777" w:rsidR="007735D8" w:rsidRPr="00EA734A" w:rsidRDefault="007735D8" w:rsidP="007735D8">
      <w:pPr>
        <w:pStyle w:val="ThaiTranslate"/>
        <w:rPr>
          <w:rFonts w:cstheme="minorBidi" w:hint="cs"/>
          <w:cs/>
        </w:rPr>
      </w:pPr>
      <w:r w:rsidRPr="00CE5BE4">
        <w:rPr>
          <w:rFonts w:hint="cs"/>
          <w:cs/>
        </w:rPr>
        <w:t>ขั้นตอนการบำรุงรักษาเครื่องจักร</w:t>
      </w:r>
    </w:p>
    <w:p w14:paraId="4450D88C" w14:textId="77777777" w:rsidR="007735D8" w:rsidRPr="00CE5BE4" w:rsidRDefault="007735D8" w:rsidP="007735D8">
      <w:pPr>
        <w:pStyle w:val="Heading3"/>
        <w:numPr>
          <w:ilvl w:val="2"/>
          <w:numId w:val="2"/>
        </w:numPr>
      </w:pPr>
      <w:r w:rsidRPr="00CE5BE4">
        <w:t>Monthly PM tasks</w:t>
      </w:r>
    </w:p>
    <w:p w14:paraId="6C90552A" w14:textId="77777777" w:rsidR="007735D8" w:rsidRPr="00CE5BE4" w:rsidRDefault="007735D8" w:rsidP="007735D8">
      <w:pPr>
        <w:pStyle w:val="ThaiTranslate"/>
        <w:ind w:left="2127"/>
      </w:pPr>
      <w:r w:rsidRPr="00CE5BE4">
        <w:rPr>
          <w:rFonts w:hint="cs"/>
          <w:cs/>
        </w:rPr>
        <w:t>การซ่อมบำรุงรายเดือน</w:t>
      </w:r>
    </w:p>
    <w:p w14:paraId="78201215" w14:textId="77777777" w:rsidR="007735D8" w:rsidRPr="00CE5BE4" w:rsidRDefault="007735D8" w:rsidP="007735D8">
      <w:pPr>
        <w:pStyle w:val="Heading4"/>
        <w:numPr>
          <w:ilvl w:val="3"/>
          <w:numId w:val="2"/>
        </w:numPr>
        <w:tabs>
          <w:tab w:val="clear" w:pos="8460"/>
          <w:tab w:val="num" w:pos="3207"/>
        </w:tabs>
        <w:ind w:left="3207"/>
      </w:pPr>
      <w:r>
        <w:t>PM step 1</w:t>
      </w:r>
    </w:p>
    <w:p w14:paraId="0162AA24" w14:textId="77777777" w:rsidR="007735D8" w:rsidRPr="00CE5BE4" w:rsidRDefault="007735D8" w:rsidP="007735D8">
      <w:pPr>
        <w:pStyle w:val="ThaiTranslate"/>
        <w:ind w:left="2814" w:firstLine="393"/>
        <w:rPr>
          <w:rFonts w:hint="cs"/>
          <w:cs/>
        </w:rPr>
      </w:pPr>
      <w:r>
        <w:rPr>
          <w:rFonts w:hint="cs"/>
          <w:cs/>
        </w:rPr>
        <w:t xml:space="preserve">ขั้นตอนที่ </w:t>
      </w:r>
      <w:r>
        <w:t>1</w:t>
      </w:r>
    </w:p>
    <w:p w14:paraId="4125D9F4" w14:textId="77777777" w:rsidR="007735D8" w:rsidRPr="00CE5BE4" w:rsidRDefault="007735D8" w:rsidP="007735D8">
      <w:pPr>
        <w:pStyle w:val="Heading3"/>
        <w:numPr>
          <w:ilvl w:val="2"/>
          <w:numId w:val="2"/>
        </w:numPr>
        <w:rPr>
          <w:color w:val="0000FF"/>
        </w:rPr>
      </w:pPr>
      <w:r w:rsidRPr="00CE5BE4">
        <w:t>Annually PM tasks</w:t>
      </w:r>
    </w:p>
    <w:p w14:paraId="64274C4B" w14:textId="77777777" w:rsidR="007735D8" w:rsidRPr="00CE5BE4" w:rsidRDefault="007735D8" w:rsidP="007735D8">
      <w:pPr>
        <w:pStyle w:val="ThaiTranslate"/>
        <w:keepLines/>
        <w:ind w:left="2127"/>
      </w:pPr>
      <w:r w:rsidRPr="00CE5BE4">
        <w:rPr>
          <w:rFonts w:hint="cs"/>
          <w:cs/>
        </w:rPr>
        <w:t>การซ่อมบำรุงรายปี</w:t>
      </w:r>
    </w:p>
    <w:p w14:paraId="52A6B8B4" w14:textId="77777777" w:rsidR="007735D8" w:rsidRPr="00CE5BE4" w:rsidRDefault="007735D8" w:rsidP="007735D8">
      <w:pPr>
        <w:pStyle w:val="Heading4"/>
        <w:numPr>
          <w:ilvl w:val="3"/>
          <w:numId w:val="2"/>
        </w:numPr>
        <w:tabs>
          <w:tab w:val="clear" w:pos="8460"/>
          <w:tab w:val="num" w:pos="3207"/>
        </w:tabs>
        <w:ind w:left="3207"/>
      </w:pPr>
      <w:r>
        <w:t>PM step 1</w:t>
      </w:r>
    </w:p>
    <w:p w14:paraId="6108BAF7" w14:textId="77777777" w:rsidR="007735D8" w:rsidRPr="00C36A62" w:rsidRDefault="007735D8" w:rsidP="007735D8">
      <w:pPr>
        <w:pStyle w:val="ThaiTranslate"/>
        <w:ind w:left="1767" w:firstLine="360"/>
        <w:rPr>
          <w:cs/>
        </w:rPr>
      </w:pPr>
      <w:r w:rsidRPr="00C36A62">
        <w:rPr>
          <w:rFonts w:hint="cs"/>
          <w:cs/>
        </w:rPr>
        <w:t xml:space="preserve">ขั้นตอนที่ </w:t>
      </w:r>
      <w:r w:rsidRPr="00C36A62">
        <w:t>1</w:t>
      </w:r>
    </w:p>
    <w:p w14:paraId="26F96CF3" w14:textId="77777777" w:rsidR="007735D8" w:rsidRPr="00CE5BE4" w:rsidRDefault="007735D8" w:rsidP="007735D8">
      <w:pPr>
        <w:pStyle w:val="Heading1"/>
        <w:keepNext/>
        <w:numPr>
          <w:ilvl w:val="0"/>
          <w:numId w:val="2"/>
        </w:numPr>
        <w:suppressLineNumbers/>
        <w:suppressAutoHyphens/>
      </w:pPr>
      <w:r w:rsidRPr="00CE5BE4">
        <w:t>Appendices</w:t>
      </w:r>
    </w:p>
    <w:p w14:paraId="49D56A3D" w14:textId="77777777" w:rsidR="007735D8" w:rsidRDefault="007735D8" w:rsidP="007735D8">
      <w:pPr>
        <w:pStyle w:val="Heading2"/>
        <w:numPr>
          <w:ilvl w:val="1"/>
          <w:numId w:val="2"/>
        </w:numPr>
      </w:pPr>
      <w:r>
        <w:t>Appendices 1</w:t>
      </w:r>
    </w:p>
    <w:p w14:paraId="1B597656" w14:textId="77777777" w:rsidR="007735D8" w:rsidRPr="00CE5BE4" w:rsidRDefault="007735D8" w:rsidP="007735D8">
      <w:pPr>
        <w:pStyle w:val="ThaiTranslate"/>
      </w:pPr>
      <w:r>
        <w:rPr>
          <w:rFonts w:hint="cs"/>
          <w:cs/>
        </w:rPr>
        <w:t xml:space="preserve">ภาคผนวก </w:t>
      </w:r>
      <w:r>
        <w:t>1</w:t>
      </w:r>
    </w:p>
    <w:p w14:paraId="521D825B" w14:textId="77777777" w:rsidR="007735D8" w:rsidRPr="00CE5BE4" w:rsidRDefault="007735D8" w:rsidP="007735D8">
      <w:pPr>
        <w:pStyle w:val="Heading1"/>
        <w:pageBreakBefore/>
        <w:numPr>
          <w:ilvl w:val="0"/>
          <w:numId w:val="2"/>
        </w:numPr>
        <w:spacing w:after="240"/>
      </w:pPr>
      <w:r w:rsidRPr="00CE5BE4">
        <w:lastRenderedPageBreak/>
        <w:t>Revision History</w:t>
      </w:r>
    </w:p>
    <w:tbl>
      <w:tblPr>
        <w:tblW w:w="100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8"/>
        <w:gridCol w:w="7192"/>
        <w:gridCol w:w="2070"/>
      </w:tblGrid>
      <w:tr w:rsidR="007735D8" w:rsidRPr="00CE5BE4" w14:paraId="6DAFBE12" w14:textId="77777777" w:rsidTr="00486889">
        <w:tc>
          <w:tcPr>
            <w:tcW w:w="818" w:type="dxa"/>
            <w:shd w:val="clear" w:color="auto" w:fill="CCCCCC"/>
            <w:vAlign w:val="center"/>
          </w:tcPr>
          <w:p w14:paraId="511EB0FA" w14:textId="77777777" w:rsidR="007735D8" w:rsidRPr="00CE5BE4" w:rsidRDefault="007735D8" w:rsidP="00486889">
            <w:pPr>
              <w:pStyle w:val="Table"/>
            </w:pPr>
            <w:r w:rsidRPr="00CE5BE4">
              <w:t>Rev</w:t>
            </w:r>
          </w:p>
        </w:tc>
        <w:tc>
          <w:tcPr>
            <w:tcW w:w="7192" w:type="dxa"/>
            <w:shd w:val="clear" w:color="auto" w:fill="CCCCCC"/>
            <w:vAlign w:val="center"/>
          </w:tcPr>
          <w:p w14:paraId="21785172" w14:textId="77777777" w:rsidR="007735D8" w:rsidRPr="00CE5BE4" w:rsidRDefault="007735D8" w:rsidP="00486889">
            <w:pPr>
              <w:pStyle w:val="Table"/>
            </w:pPr>
            <w:r w:rsidRPr="00CE5BE4">
              <w:t>Description of Change</w:t>
            </w:r>
          </w:p>
        </w:tc>
        <w:tc>
          <w:tcPr>
            <w:tcW w:w="2070" w:type="dxa"/>
            <w:shd w:val="clear" w:color="auto" w:fill="CCCCCC"/>
            <w:vAlign w:val="center"/>
          </w:tcPr>
          <w:p w14:paraId="1FD9481A" w14:textId="77777777" w:rsidR="007735D8" w:rsidRPr="00CE5BE4" w:rsidRDefault="007735D8" w:rsidP="00486889">
            <w:pPr>
              <w:pStyle w:val="Table"/>
            </w:pPr>
            <w:r w:rsidRPr="00CE5BE4">
              <w:t>Approved By</w:t>
            </w:r>
          </w:p>
        </w:tc>
      </w:tr>
      <w:tr w:rsidR="007735D8" w:rsidRPr="00CE5BE4" w14:paraId="1B0FCB5A" w14:textId="77777777" w:rsidTr="00486889">
        <w:trPr>
          <w:trHeight w:val="620"/>
        </w:trPr>
        <w:tc>
          <w:tcPr>
            <w:tcW w:w="818" w:type="dxa"/>
            <w:vAlign w:val="center"/>
          </w:tcPr>
          <w:p w14:paraId="0A1BB453" w14:textId="77777777" w:rsidR="007735D8" w:rsidRPr="00CE5BE4" w:rsidRDefault="007735D8" w:rsidP="00486889">
            <w:pPr>
              <w:pStyle w:val="Text"/>
              <w:jc w:val="center"/>
            </w:pPr>
            <w:r w:rsidRPr="00CE5BE4">
              <w:t>A</w:t>
            </w:r>
          </w:p>
        </w:tc>
        <w:tc>
          <w:tcPr>
            <w:tcW w:w="7192" w:type="dxa"/>
            <w:vAlign w:val="center"/>
          </w:tcPr>
          <w:p w14:paraId="63E18A53" w14:textId="77777777" w:rsidR="007735D8" w:rsidRPr="00CE5BE4" w:rsidRDefault="007735D8" w:rsidP="00486889">
            <w:pPr>
              <w:pStyle w:val="Text"/>
            </w:pPr>
            <w:r w:rsidRPr="00CE5BE4">
              <w:t>New release.</w:t>
            </w:r>
          </w:p>
        </w:tc>
        <w:tc>
          <w:tcPr>
            <w:tcW w:w="2070" w:type="dxa"/>
            <w:vAlign w:val="center"/>
          </w:tcPr>
          <w:p w14:paraId="5E847881" w14:textId="77777777" w:rsidR="007735D8" w:rsidRPr="00CE5BE4" w:rsidRDefault="007735D8" w:rsidP="00486889">
            <w:pPr>
              <w:pStyle w:val="Text"/>
              <w:jc w:val="center"/>
            </w:pPr>
            <w:r w:rsidRPr="00CE5BE4">
              <w:t xml:space="preserve">Agile ECO </w:t>
            </w:r>
            <w:proofErr w:type="spellStart"/>
            <w:r w:rsidRPr="00CE5BE4">
              <w:t>TE</w:t>
            </w:r>
            <w:r>
              <w:t>xxxxxxx</w:t>
            </w:r>
            <w:proofErr w:type="spellEnd"/>
          </w:p>
        </w:tc>
      </w:tr>
      <w:tr w:rsidR="007735D8" w:rsidRPr="00CE5BE4" w14:paraId="3C9C1C87" w14:textId="77777777" w:rsidTr="00486889">
        <w:trPr>
          <w:trHeight w:val="620"/>
        </w:trPr>
        <w:tc>
          <w:tcPr>
            <w:tcW w:w="818" w:type="dxa"/>
            <w:vAlign w:val="center"/>
          </w:tcPr>
          <w:p w14:paraId="47F8F10B" w14:textId="77777777" w:rsidR="007735D8" w:rsidRPr="00CE5BE4" w:rsidRDefault="007735D8" w:rsidP="00486889">
            <w:pPr>
              <w:pStyle w:val="Text"/>
              <w:jc w:val="center"/>
            </w:pPr>
          </w:p>
        </w:tc>
        <w:tc>
          <w:tcPr>
            <w:tcW w:w="7192" w:type="dxa"/>
            <w:vAlign w:val="center"/>
          </w:tcPr>
          <w:p w14:paraId="3444196D" w14:textId="77777777" w:rsidR="007735D8" w:rsidRPr="00CE5BE4" w:rsidRDefault="007735D8" w:rsidP="00486889">
            <w:pPr>
              <w:pStyle w:val="Text"/>
            </w:pPr>
          </w:p>
        </w:tc>
        <w:tc>
          <w:tcPr>
            <w:tcW w:w="2070" w:type="dxa"/>
            <w:vAlign w:val="center"/>
          </w:tcPr>
          <w:p w14:paraId="339029B0" w14:textId="77777777" w:rsidR="007735D8" w:rsidRPr="00CE5BE4" w:rsidRDefault="007735D8" w:rsidP="00486889">
            <w:pPr>
              <w:pStyle w:val="Text"/>
              <w:jc w:val="center"/>
            </w:pPr>
          </w:p>
        </w:tc>
      </w:tr>
    </w:tbl>
    <w:p w14:paraId="4BFF4DD8" w14:textId="77777777" w:rsidR="007735D8" w:rsidRPr="00CE5BE4" w:rsidRDefault="007735D8" w:rsidP="007735D8">
      <w:pPr>
        <w:tabs>
          <w:tab w:val="left" w:pos="-720"/>
          <w:tab w:val="left" w:pos="1440"/>
        </w:tabs>
        <w:jc w:val="both"/>
        <w:outlineLvl w:val="0"/>
      </w:pPr>
    </w:p>
    <w:p w14:paraId="1C5A3967" w14:textId="77777777" w:rsidR="007735D8" w:rsidRDefault="007735D8" w:rsidP="007735D8">
      <w:pPr>
        <w:pStyle w:val="Heading2"/>
        <w:numPr>
          <w:ilvl w:val="0"/>
          <w:numId w:val="0"/>
        </w:numPr>
      </w:pPr>
    </w:p>
    <w:p w14:paraId="4C58E767" w14:textId="77777777" w:rsidR="007735D8" w:rsidRPr="00C36A62" w:rsidRDefault="007735D8" w:rsidP="007735D8"/>
    <w:p w14:paraId="09B24319" w14:textId="77777777" w:rsidR="007735D8" w:rsidRPr="00C36A62" w:rsidRDefault="007735D8" w:rsidP="007735D8"/>
    <w:p w14:paraId="16C4C00B" w14:textId="77777777" w:rsidR="007735D8" w:rsidRPr="00C36A62" w:rsidRDefault="007735D8" w:rsidP="007735D8"/>
    <w:p w14:paraId="1508350C" w14:textId="77777777" w:rsidR="007735D8" w:rsidRPr="00C36A62" w:rsidRDefault="007735D8" w:rsidP="007735D8"/>
    <w:p w14:paraId="76E7D909" w14:textId="77777777" w:rsidR="007735D8" w:rsidRPr="00C36A62" w:rsidRDefault="007735D8" w:rsidP="007735D8"/>
    <w:p w14:paraId="377E19A5" w14:textId="77777777" w:rsidR="007735D8" w:rsidRPr="00C36A62" w:rsidRDefault="007735D8" w:rsidP="007735D8"/>
    <w:p w14:paraId="7BAA8DA7" w14:textId="77777777" w:rsidR="007735D8" w:rsidRPr="00C36A62" w:rsidRDefault="007735D8" w:rsidP="007735D8"/>
    <w:p w14:paraId="59094125" w14:textId="77777777" w:rsidR="007735D8" w:rsidRPr="00C36A62" w:rsidRDefault="007735D8" w:rsidP="007735D8"/>
    <w:p w14:paraId="5314FD7C" w14:textId="77777777" w:rsidR="007735D8" w:rsidRPr="00C36A62" w:rsidRDefault="007735D8" w:rsidP="007735D8"/>
    <w:p w14:paraId="674D5E1A" w14:textId="77777777" w:rsidR="007735D8" w:rsidRPr="00C36A62" w:rsidRDefault="007735D8" w:rsidP="007735D8"/>
    <w:p w14:paraId="1E200668" w14:textId="77777777" w:rsidR="007735D8" w:rsidRPr="00C36A62" w:rsidRDefault="007735D8" w:rsidP="007735D8"/>
    <w:p w14:paraId="4DA27A07" w14:textId="77777777" w:rsidR="007735D8" w:rsidRPr="00C36A62" w:rsidRDefault="007735D8" w:rsidP="007735D8"/>
    <w:p w14:paraId="6D304BDC" w14:textId="77777777" w:rsidR="007735D8" w:rsidRPr="00C36A62" w:rsidRDefault="007735D8" w:rsidP="007735D8"/>
    <w:p w14:paraId="70DB37A5" w14:textId="77777777" w:rsidR="007735D8" w:rsidRPr="00C36A62" w:rsidRDefault="007735D8" w:rsidP="007735D8"/>
    <w:p w14:paraId="24F2B78B" w14:textId="77777777" w:rsidR="007735D8" w:rsidRPr="00C36A62" w:rsidRDefault="007735D8" w:rsidP="007735D8"/>
    <w:p w14:paraId="0E781A0E" w14:textId="77777777" w:rsidR="007735D8" w:rsidRPr="00C36A62" w:rsidRDefault="007735D8" w:rsidP="007735D8"/>
    <w:p w14:paraId="308C344C" w14:textId="77777777" w:rsidR="007735D8" w:rsidRPr="00C36A62" w:rsidRDefault="007735D8" w:rsidP="007735D8"/>
    <w:p w14:paraId="0DBF1DB5" w14:textId="77777777" w:rsidR="007735D8" w:rsidRPr="00C36A62" w:rsidRDefault="007735D8" w:rsidP="007735D8"/>
    <w:p w14:paraId="77E350EA" w14:textId="77777777" w:rsidR="007735D8" w:rsidRPr="00C36A62" w:rsidRDefault="007735D8" w:rsidP="007735D8"/>
    <w:p w14:paraId="66A408A2" w14:textId="77777777" w:rsidR="007735D8" w:rsidRPr="00C36A62" w:rsidRDefault="007735D8" w:rsidP="007735D8"/>
    <w:p w14:paraId="3DEC10C9" w14:textId="77777777" w:rsidR="007735D8" w:rsidRDefault="007735D8" w:rsidP="007735D8">
      <w:pPr>
        <w:rPr>
          <w:rFonts w:cs="AngsanaUPC"/>
          <w:kern w:val="32"/>
          <w:sz w:val="24"/>
          <w:szCs w:val="28"/>
        </w:rPr>
      </w:pPr>
    </w:p>
    <w:p w14:paraId="244CB202" w14:textId="77777777" w:rsidR="007735D8" w:rsidRPr="00C36A62" w:rsidRDefault="007735D8" w:rsidP="007735D8"/>
    <w:p w14:paraId="2D55B90A" w14:textId="77777777" w:rsidR="007735D8" w:rsidRPr="00C36A62" w:rsidRDefault="007735D8" w:rsidP="007735D8"/>
    <w:p w14:paraId="4CA884F5" w14:textId="77777777" w:rsidR="007735D8" w:rsidRPr="00C36A62" w:rsidRDefault="007735D8" w:rsidP="007735D8"/>
    <w:p w14:paraId="78017A0D" w14:textId="77777777" w:rsidR="007735D8" w:rsidRDefault="007735D8" w:rsidP="007735D8">
      <w:pPr>
        <w:rPr>
          <w:rFonts w:cs="AngsanaUPC"/>
          <w:kern w:val="32"/>
          <w:sz w:val="24"/>
          <w:szCs w:val="28"/>
        </w:rPr>
      </w:pPr>
    </w:p>
    <w:p w14:paraId="6BB436C3" w14:textId="77777777" w:rsidR="007735D8" w:rsidRPr="00C36A62" w:rsidRDefault="007735D8" w:rsidP="007735D8">
      <w:pPr>
        <w:tabs>
          <w:tab w:val="left" w:pos="7251"/>
        </w:tabs>
      </w:pPr>
      <w:r>
        <w:tab/>
      </w:r>
    </w:p>
    <w:p w14:paraId="7F71A0EA" w14:textId="77777777" w:rsidR="00817D15" w:rsidRPr="007735D8" w:rsidRDefault="00817D15" w:rsidP="007735D8"/>
    <w:sectPr w:rsidR="00817D15" w:rsidRPr="007735D8" w:rsidSect="005E7233">
      <w:headerReference w:type="default" r:id="rId8"/>
      <w:footerReference w:type="default" r:id="rId9"/>
      <w:pgSz w:w="11906" w:h="16838" w:code="9"/>
      <w:pgMar w:top="2342" w:right="991" w:bottom="1440" w:left="900" w:header="720" w:footer="391" w:gutter="289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28050" w14:textId="77777777" w:rsidR="0041420E" w:rsidRDefault="0041420E">
      <w:r>
        <w:separator/>
      </w:r>
    </w:p>
  </w:endnote>
  <w:endnote w:type="continuationSeparator" w:id="0">
    <w:p w14:paraId="226C0AE0" w14:textId="77777777" w:rsidR="0041420E" w:rsidRDefault="004142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tima LT St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39HrP72DmTt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BFC78" w14:textId="77777777" w:rsidR="000B3EE3" w:rsidRDefault="000B3EE3" w:rsidP="000B3EE3">
    <w:pPr>
      <w:pStyle w:val="Footer"/>
      <w:tabs>
        <w:tab w:val="right" w:pos="9360"/>
      </w:tabs>
      <w:ind w:right="-245"/>
      <w:rPr>
        <w:sz w:val="16"/>
        <w:szCs w:val="16"/>
      </w:rPr>
    </w:pPr>
  </w:p>
  <w:p w14:paraId="66D04F4A" w14:textId="2F4F9315" w:rsidR="00BF2788" w:rsidRPr="00F865DB" w:rsidRDefault="00BF2788" w:rsidP="000B3EE3">
    <w:pPr>
      <w:pStyle w:val="Footer"/>
      <w:tabs>
        <w:tab w:val="right" w:pos="9360"/>
      </w:tabs>
      <w:ind w:right="-245"/>
      <w:rPr>
        <w:sz w:val="16"/>
        <w:szCs w:val="16"/>
      </w:rPr>
    </w:pPr>
    <w:r>
      <w:rPr>
        <w:noProof/>
        <w:lang w:bidi="th-TH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00BD42F" wp14:editId="70D7E71D">
              <wp:simplePos x="0" y="0"/>
              <wp:positionH relativeFrom="column">
                <wp:posOffset>0</wp:posOffset>
              </wp:positionH>
              <wp:positionV relativeFrom="paragraph">
                <wp:posOffset>-40640</wp:posOffset>
              </wp:positionV>
              <wp:extent cx="6477000" cy="0"/>
              <wp:effectExtent l="9525" t="15240" r="9525" b="13335"/>
              <wp:wrapNone/>
              <wp:docPr id="3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77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19519E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D55BF0" id="Line 2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3.2pt" to="510pt,-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" strokecolor="#19519e" strokeweight="1pt"/>
          </w:pict>
        </mc:Fallback>
      </mc:AlternateContent>
    </w:r>
    <w:r w:rsidRPr="00F865DB">
      <w:rPr>
        <w:sz w:val="16"/>
        <w:szCs w:val="16"/>
      </w:rPr>
      <w:t xml:space="preserve">This document is the property of Benchmark Electronics – </w:t>
    </w:r>
    <w:smartTag w:uri="urn:schemas-microsoft-com:office:smarttags" w:element="place">
      <w:smartTag w:uri="urn:schemas-microsoft-com:office:smarttags" w:element="country-region">
        <w:r w:rsidRPr="00F865DB">
          <w:rPr>
            <w:sz w:val="16"/>
            <w:szCs w:val="16"/>
          </w:rPr>
          <w:t>Thailand</w:t>
        </w:r>
      </w:smartTag>
    </w:smartTag>
    <w:r w:rsidRPr="00F865DB">
      <w:rPr>
        <w:sz w:val="16"/>
        <w:szCs w:val="16"/>
      </w:rPr>
      <w:t xml:space="preserve"> (BE</w:t>
    </w:r>
    <w:r>
      <w:rPr>
        <w:sz w:val="16"/>
        <w:szCs w:val="16"/>
      </w:rPr>
      <w:t>I-</w:t>
    </w:r>
    <w:r w:rsidRPr="00F865DB">
      <w:rPr>
        <w:sz w:val="16"/>
        <w:szCs w:val="16"/>
      </w:rPr>
      <w:t>T) and may not be reproduced or distributed without expressed authorization of BE</w:t>
    </w:r>
    <w:r>
      <w:rPr>
        <w:sz w:val="16"/>
        <w:szCs w:val="16"/>
      </w:rPr>
      <w:t>I-</w:t>
    </w:r>
    <w:r w:rsidRPr="00F865DB">
      <w:rPr>
        <w:sz w:val="16"/>
        <w:szCs w:val="16"/>
      </w:rPr>
      <w:t xml:space="preserve">T. </w:t>
    </w:r>
    <w:bookmarkStart w:id="5" w:name="_Hlk121399916"/>
    <w:r w:rsidR="00F540F4" w:rsidRPr="002662E6">
      <w:rPr>
        <w:color w:val="FF0000"/>
        <w:sz w:val="16"/>
        <w:szCs w:val="16"/>
      </w:rPr>
      <w:t>This document is the original controlled document. To be used the revision must be verified in Agile</w:t>
    </w:r>
    <w:bookmarkEnd w:id="5"/>
    <w:r w:rsidRPr="005A11E5">
      <w:rPr>
        <w:rFonts w:cs="Arial"/>
        <w:color w:val="FF0000"/>
        <w:sz w:val="16"/>
        <w:szCs w:val="16"/>
      </w:rPr>
      <w:t>.</w:t>
    </w:r>
  </w:p>
  <w:p w14:paraId="607EB4E1" w14:textId="77777777" w:rsidR="00BF2788" w:rsidRPr="00F865DB" w:rsidRDefault="00BF2788" w:rsidP="00F7798A">
    <w:pPr>
      <w:pStyle w:val="Footer"/>
      <w:tabs>
        <w:tab w:val="right" w:pos="9360"/>
      </w:tabs>
      <w:rPr>
        <w:sz w:val="16"/>
        <w:szCs w:val="16"/>
      </w:rPr>
    </w:pPr>
  </w:p>
  <w:p w14:paraId="77EE0443" w14:textId="6FF68F7E" w:rsidR="00BF2788" w:rsidRDefault="00BF2788" w:rsidP="00F7798A">
    <w:pPr>
      <w:pStyle w:val="Footer"/>
      <w:tabs>
        <w:tab w:val="clear" w:pos="4153"/>
        <w:tab w:val="clear" w:pos="8306"/>
        <w:tab w:val="center" w:pos="4680"/>
        <w:tab w:val="right" w:pos="10200"/>
      </w:tabs>
      <w:rPr>
        <w:sz w:val="16"/>
        <w:szCs w:val="16"/>
      </w:rPr>
    </w:pPr>
    <w:r w:rsidRPr="00F865DB">
      <w:rPr>
        <w:sz w:val="16"/>
        <w:szCs w:val="16"/>
      </w:rPr>
      <w:t xml:space="preserve">Filename: </w:t>
    </w:r>
    <w:r w:rsidR="0021543F" w:rsidRPr="00CE5BE4">
      <w:rPr>
        <w:sz w:val="16"/>
        <w:szCs w:val="16"/>
      </w:rPr>
      <w:fldChar w:fldCharType="begin"/>
    </w:r>
    <w:r w:rsidR="0021543F" w:rsidRPr="00CE5BE4">
      <w:rPr>
        <w:sz w:val="16"/>
        <w:szCs w:val="16"/>
      </w:rPr>
      <w:instrText xml:space="preserve"> FILENAME </w:instrText>
    </w:r>
    <w:r w:rsidR="0021543F" w:rsidRPr="00CE5BE4">
      <w:rPr>
        <w:sz w:val="16"/>
        <w:szCs w:val="16"/>
      </w:rPr>
      <w:fldChar w:fldCharType="separate"/>
    </w:r>
    <w:r w:rsidR="0021543F" w:rsidRPr="00CE5BE4">
      <w:rPr>
        <w:sz w:val="16"/>
        <w:szCs w:val="16"/>
      </w:rPr>
      <w:t>AYS</w:t>
    </w:r>
    <w:r w:rsidR="0021543F">
      <w:rPr>
        <w:sz w:val="16"/>
        <w:szCs w:val="16"/>
      </w:rPr>
      <w:t>XXX</w:t>
    </w:r>
    <w:r w:rsidR="0021543F" w:rsidRPr="00CE5BE4">
      <w:rPr>
        <w:sz w:val="16"/>
        <w:szCs w:val="16"/>
      </w:rPr>
      <w:t>-00</w:t>
    </w:r>
    <w:r w:rsidR="0021543F">
      <w:rPr>
        <w:sz w:val="16"/>
        <w:szCs w:val="16"/>
      </w:rPr>
      <w:t>00000</w:t>
    </w:r>
    <w:r w:rsidR="0021543F" w:rsidRPr="00CE5BE4">
      <w:rPr>
        <w:sz w:val="16"/>
        <w:szCs w:val="16"/>
      </w:rPr>
      <w:t>-Rev</w:t>
    </w:r>
    <w:r w:rsidR="0021543F">
      <w:rPr>
        <w:sz w:val="16"/>
        <w:szCs w:val="16"/>
      </w:rPr>
      <w:t>A</w:t>
    </w:r>
    <w:r w:rsidR="0021543F" w:rsidRPr="00CE5BE4">
      <w:rPr>
        <w:sz w:val="16"/>
        <w:szCs w:val="16"/>
      </w:rPr>
      <w:t>.docx</w:t>
    </w:r>
    <w:r w:rsidR="0021543F" w:rsidRPr="00CE5BE4">
      <w:rPr>
        <w:sz w:val="16"/>
        <w:szCs w:val="16"/>
      </w:rPr>
      <w:fldChar w:fldCharType="end"/>
    </w:r>
    <w:r w:rsidRPr="00F865DB">
      <w:rPr>
        <w:sz w:val="16"/>
        <w:szCs w:val="16"/>
      </w:rPr>
      <w:tab/>
      <w:t xml:space="preserve">Page </w:t>
    </w:r>
    <w:r w:rsidRPr="00F865DB">
      <w:rPr>
        <w:rStyle w:val="PageNumber"/>
        <w:rFonts w:cs="Angsana New"/>
        <w:sz w:val="16"/>
        <w:szCs w:val="16"/>
      </w:rPr>
      <w:fldChar w:fldCharType="begin"/>
    </w:r>
    <w:r w:rsidRPr="00F865DB">
      <w:rPr>
        <w:rStyle w:val="PageNumber"/>
        <w:rFonts w:cs="Angsana New"/>
        <w:sz w:val="16"/>
        <w:szCs w:val="16"/>
      </w:rPr>
      <w:instrText xml:space="preserve"> PAGE </w:instrText>
    </w:r>
    <w:r w:rsidRPr="00F865DB">
      <w:rPr>
        <w:rStyle w:val="PageNumber"/>
        <w:rFonts w:cs="Angsana New"/>
        <w:sz w:val="16"/>
        <w:szCs w:val="16"/>
      </w:rPr>
      <w:fldChar w:fldCharType="separate"/>
    </w:r>
    <w:r w:rsidR="006B3742">
      <w:rPr>
        <w:rStyle w:val="PageNumber"/>
        <w:rFonts w:cs="Angsana New"/>
        <w:noProof/>
        <w:sz w:val="16"/>
        <w:szCs w:val="16"/>
      </w:rPr>
      <w:t>16</w:t>
    </w:r>
    <w:r w:rsidRPr="00F865DB">
      <w:rPr>
        <w:rStyle w:val="PageNumber"/>
        <w:rFonts w:cs="Angsana New"/>
        <w:sz w:val="16"/>
        <w:szCs w:val="16"/>
      </w:rPr>
      <w:fldChar w:fldCharType="end"/>
    </w:r>
    <w:r w:rsidRPr="00F865DB">
      <w:rPr>
        <w:rStyle w:val="PageNumber"/>
        <w:rFonts w:cs="Angsana New"/>
        <w:sz w:val="16"/>
        <w:szCs w:val="16"/>
      </w:rPr>
      <w:t xml:space="preserve"> of </w:t>
    </w:r>
    <w:r w:rsidRPr="00F865DB">
      <w:rPr>
        <w:rStyle w:val="PageNumber"/>
        <w:rFonts w:cs="Angsana New"/>
        <w:sz w:val="16"/>
        <w:szCs w:val="16"/>
      </w:rPr>
      <w:fldChar w:fldCharType="begin"/>
    </w:r>
    <w:r w:rsidRPr="00F865DB">
      <w:rPr>
        <w:rStyle w:val="PageNumber"/>
        <w:rFonts w:cs="Angsana New"/>
        <w:sz w:val="16"/>
        <w:szCs w:val="16"/>
      </w:rPr>
      <w:instrText xml:space="preserve"> NUMPAGES </w:instrText>
    </w:r>
    <w:r w:rsidRPr="00F865DB">
      <w:rPr>
        <w:rStyle w:val="PageNumber"/>
        <w:rFonts w:cs="Angsana New"/>
        <w:sz w:val="16"/>
        <w:szCs w:val="16"/>
      </w:rPr>
      <w:fldChar w:fldCharType="separate"/>
    </w:r>
    <w:r w:rsidR="006B3742">
      <w:rPr>
        <w:rStyle w:val="PageNumber"/>
        <w:rFonts w:cs="Angsana New"/>
        <w:noProof/>
        <w:sz w:val="16"/>
        <w:szCs w:val="16"/>
      </w:rPr>
      <w:t>17</w:t>
    </w:r>
    <w:r w:rsidRPr="00F865DB">
      <w:rPr>
        <w:rStyle w:val="PageNumber"/>
        <w:rFonts w:cs="Angsana New"/>
        <w:sz w:val="16"/>
        <w:szCs w:val="16"/>
      </w:rPr>
      <w:fldChar w:fldCharType="end"/>
    </w:r>
    <w:r w:rsidRPr="00F865DB">
      <w:rPr>
        <w:sz w:val="16"/>
        <w:szCs w:val="16"/>
      </w:rPr>
      <w:tab/>
    </w:r>
    <w:r>
      <w:rPr>
        <w:sz w:val="16"/>
        <w:szCs w:val="16"/>
      </w:rPr>
      <w:t>Document Form: AYF</w:t>
    </w:r>
    <w:r w:rsidRPr="00F865DB">
      <w:rPr>
        <w:sz w:val="16"/>
        <w:szCs w:val="16"/>
      </w:rPr>
      <w:t>240</w:t>
    </w:r>
    <w:r>
      <w:rPr>
        <w:sz w:val="16"/>
        <w:szCs w:val="16"/>
      </w:rPr>
      <w:t>-0</w:t>
    </w:r>
    <w:r w:rsidRPr="00F865DB">
      <w:rPr>
        <w:sz w:val="16"/>
        <w:szCs w:val="16"/>
      </w:rPr>
      <w:t>0</w:t>
    </w:r>
    <w:r>
      <w:rPr>
        <w:sz w:val="16"/>
        <w:szCs w:val="16"/>
      </w:rPr>
      <w:t>00</w:t>
    </w:r>
    <w:r w:rsidRPr="00F865DB">
      <w:rPr>
        <w:sz w:val="16"/>
        <w:szCs w:val="16"/>
      </w:rPr>
      <w:t>1</w:t>
    </w:r>
    <w:r>
      <w:rPr>
        <w:sz w:val="16"/>
        <w:szCs w:val="16"/>
      </w:rPr>
      <w:t>00</w:t>
    </w:r>
    <w:r w:rsidRPr="00F865DB">
      <w:rPr>
        <w:sz w:val="16"/>
        <w:szCs w:val="16"/>
      </w:rPr>
      <w:t xml:space="preserve"> </w:t>
    </w:r>
    <w:r w:rsidR="00D337E7">
      <w:rPr>
        <w:sz w:val="16"/>
        <w:szCs w:val="16"/>
      </w:rPr>
      <w:t>E</w:t>
    </w:r>
    <w:r>
      <w:rPr>
        <w:sz w:val="16"/>
        <w:szCs w:val="16"/>
      </w:rPr>
      <w:t xml:space="preserve"> (Document Template)</w:t>
    </w:r>
  </w:p>
  <w:p w14:paraId="01266718" w14:textId="77777777" w:rsidR="00BF2788" w:rsidRPr="00F865DB" w:rsidRDefault="00BF2788" w:rsidP="00185A25">
    <w:pPr>
      <w:pStyle w:val="Footer"/>
      <w:tabs>
        <w:tab w:val="clear" w:pos="4153"/>
        <w:tab w:val="clear" w:pos="8306"/>
        <w:tab w:val="center" w:pos="4680"/>
        <w:tab w:val="right" w:pos="10200"/>
      </w:tabs>
      <w:jc w:val="right"/>
      <w:rPr>
        <w:sz w:val="16"/>
        <w:szCs w:val="16"/>
      </w:rPr>
    </w:pPr>
    <w:r>
      <w:rPr>
        <w:sz w:val="16"/>
        <w:szCs w:val="16"/>
      </w:rPr>
      <w:t>Reference: AYS240-0000003</w:t>
    </w:r>
  </w:p>
  <w:p w14:paraId="394DB4CC" w14:textId="77777777" w:rsidR="00BF2788" w:rsidRPr="00F865DB" w:rsidRDefault="00BF2788" w:rsidP="00F7798A">
    <w:pPr>
      <w:pStyle w:val="Foo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B60D5" w14:textId="77777777" w:rsidR="0041420E" w:rsidRDefault="0041420E">
      <w:r>
        <w:separator/>
      </w:r>
    </w:p>
  </w:footnote>
  <w:footnote w:type="continuationSeparator" w:id="0">
    <w:p w14:paraId="7F8AA049" w14:textId="77777777" w:rsidR="0041420E" w:rsidRDefault="004142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8C1B2" w14:textId="54E7E5EC" w:rsidR="00BF2788" w:rsidRPr="00F733A1" w:rsidRDefault="00D337E7" w:rsidP="00DF76AF">
    <w:pPr>
      <w:pStyle w:val="Header"/>
      <w:tabs>
        <w:tab w:val="clear" w:pos="5234"/>
        <w:tab w:val="clear" w:pos="10469"/>
      </w:tabs>
      <w:jc w:val="right"/>
      <w:rPr>
        <w:sz w:val="24"/>
        <w:szCs w:val="24"/>
      </w:rPr>
    </w:pPr>
    <w:r>
      <w:rPr>
        <w:noProof/>
        <w:szCs w:val="24"/>
      </w:rPr>
      <w:drawing>
        <wp:anchor distT="0" distB="0" distL="114300" distR="114300" simplePos="0" relativeHeight="251660800" behindDoc="0" locked="0" layoutInCell="1" allowOverlap="1" wp14:anchorId="5F6C7503" wp14:editId="5ED1CB9B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085975" cy="271203"/>
          <wp:effectExtent l="0" t="0" r="0" b="0"/>
          <wp:wrapNone/>
          <wp:docPr id="1316216678" name="Picture 1316216678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85975" cy="27120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F2788" w:rsidRPr="00F733A1">
      <w:rPr>
        <w:sz w:val="24"/>
        <w:szCs w:val="24"/>
      </w:rPr>
      <w:t xml:space="preserve">BEI-Thailand </w:t>
    </w:r>
    <w:r w:rsidR="00BF2788">
      <w:rPr>
        <w:sz w:val="24"/>
        <w:szCs w:val="24"/>
      </w:rPr>
      <w:t>SOP</w:t>
    </w:r>
  </w:p>
  <w:p w14:paraId="2F1BBDBB" w14:textId="33E54AA8" w:rsidR="00BF2788" w:rsidRDefault="00BF2788" w:rsidP="00DF76AF">
    <w:pPr>
      <w:pStyle w:val="Header"/>
      <w:tabs>
        <w:tab w:val="clear" w:pos="5234"/>
        <w:tab w:val="clear" w:pos="10469"/>
      </w:tabs>
      <w:jc w:val="right"/>
      <w:rPr>
        <w:b/>
        <w:bCs/>
        <w:sz w:val="24"/>
        <w:szCs w:val="24"/>
      </w:rPr>
    </w:pPr>
    <w:r>
      <w:rPr>
        <w:b/>
        <w:bCs/>
        <w:sz w:val="24"/>
        <w:szCs w:val="24"/>
      </w:rPr>
      <w:t xml:space="preserve">Title: </w:t>
    </w:r>
    <w:proofErr w:type="spellStart"/>
    <w:r w:rsidR="009F3AA8">
      <w:rPr>
        <w:b/>
        <w:bCs/>
        <w:sz w:val="24"/>
        <w:szCs w:val="24"/>
      </w:rPr>
      <w:t>xxxx</w:t>
    </w:r>
    <w:proofErr w:type="spellEnd"/>
  </w:p>
  <w:p w14:paraId="370B9779" w14:textId="77777777" w:rsidR="008400E9" w:rsidRPr="00CE5BE4" w:rsidRDefault="008400E9" w:rsidP="008400E9">
    <w:pPr>
      <w:pStyle w:val="Header"/>
      <w:tabs>
        <w:tab w:val="clear" w:pos="5234"/>
        <w:tab w:val="clear" w:pos="10469"/>
        <w:tab w:val="right" w:pos="5760"/>
        <w:tab w:val="right" w:pos="10200"/>
      </w:tabs>
      <w:rPr>
        <w:rFonts w:ascii="C39HrP72DmTt" w:hAnsi="C39HrP72DmTt" w:cs="Arial"/>
        <w:w w:val="250"/>
        <w:sz w:val="56"/>
        <w:szCs w:val="56"/>
      </w:rPr>
    </w:pPr>
    <w:r w:rsidRPr="00CE5BE4">
      <w:rPr>
        <w:sz w:val="24"/>
        <w:szCs w:val="24"/>
      </w:rPr>
      <w:tab/>
    </w:r>
    <w:r w:rsidRPr="00CE5BE4">
      <w:rPr>
        <w:sz w:val="24"/>
        <w:szCs w:val="24"/>
      </w:rPr>
      <w:tab/>
    </w:r>
    <w:r w:rsidRPr="00CE5BE4">
      <w:rPr>
        <w:w w:val="200"/>
        <w:sz w:val="52"/>
        <w:szCs w:val="52"/>
      </w:rPr>
      <w:t xml:space="preserve"> </w:t>
    </w:r>
    <w:r w:rsidRPr="00CE5BE4">
      <w:rPr>
        <w:rFonts w:ascii="C39HrP72DmTt" w:hAnsi="C39HrP72DmTt" w:cs="Arial"/>
        <w:w w:val="250"/>
        <w:sz w:val="56"/>
        <w:szCs w:val="56"/>
      </w:rPr>
      <w:t>*AYS</w:t>
    </w:r>
    <w:r>
      <w:rPr>
        <w:rFonts w:ascii="C39HrP72DmTt" w:hAnsi="C39HrP72DmTt" w:cs="Arial"/>
        <w:w w:val="250"/>
        <w:sz w:val="56"/>
        <w:szCs w:val="56"/>
      </w:rPr>
      <w:t>xxx</w:t>
    </w:r>
    <w:r w:rsidRPr="00CE5BE4">
      <w:rPr>
        <w:rFonts w:ascii="C39HrP72DmTt" w:hAnsi="C39HrP72DmTt" w:cs="Arial"/>
        <w:w w:val="250"/>
        <w:sz w:val="56"/>
        <w:szCs w:val="56"/>
      </w:rPr>
      <w:t>-00</w:t>
    </w:r>
    <w:r>
      <w:rPr>
        <w:rFonts w:ascii="C39HrP72DmTt" w:hAnsi="C39HrP72DmTt" w:cs="Arial"/>
        <w:w w:val="250"/>
        <w:sz w:val="56"/>
        <w:szCs w:val="56"/>
      </w:rPr>
      <w:t>00000</w:t>
    </w:r>
    <w:r w:rsidRPr="00CE5BE4">
      <w:rPr>
        <w:rFonts w:ascii="C39HrP72DmTt" w:hAnsi="C39HrP72DmTt" w:cs="Arial"/>
        <w:w w:val="250"/>
        <w:sz w:val="56"/>
        <w:szCs w:val="56"/>
      </w:rPr>
      <w:t>*</w:t>
    </w:r>
  </w:p>
  <w:p w14:paraId="00C1EFE5" w14:textId="549CF40E" w:rsidR="00BF2788" w:rsidRDefault="00BF2788" w:rsidP="008F37B9">
    <w:pPr>
      <w:pStyle w:val="Header"/>
      <w:tabs>
        <w:tab w:val="clear" w:pos="5234"/>
        <w:tab w:val="clear" w:pos="10469"/>
        <w:tab w:val="right" w:pos="9360"/>
        <w:tab w:val="right" w:pos="10200"/>
      </w:tabs>
      <w:rPr>
        <w:sz w:val="24"/>
        <w:szCs w:val="24"/>
      </w:rPr>
    </w:pPr>
    <w:r>
      <w:rPr>
        <w:sz w:val="24"/>
        <w:szCs w:val="24"/>
      </w:rPr>
      <w:tab/>
      <w:t>Revision:</w:t>
    </w:r>
    <w:r>
      <w:rPr>
        <w:sz w:val="24"/>
        <w:szCs w:val="24"/>
      </w:rPr>
      <w:tab/>
    </w:r>
    <w:r w:rsidR="008400E9">
      <w:rPr>
        <w:sz w:val="24"/>
        <w:szCs w:val="24"/>
      </w:rPr>
      <w:t>A</w:t>
    </w:r>
  </w:p>
  <w:p w14:paraId="2B1CDC17" w14:textId="77777777" w:rsidR="00BF2788" w:rsidRPr="0032042D" w:rsidRDefault="00BF2788" w:rsidP="003853E5">
    <w:pPr>
      <w:pStyle w:val="Header"/>
      <w:tabs>
        <w:tab w:val="clear" w:pos="5234"/>
        <w:tab w:val="clear" w:pos="10469"/>
        <w:tab w:val="right" w:pos="8640"/>
        <w:tab w:val="right" w:pos="10200"/>
      </w:tabs>
      <w:jc w:val="center"/>
      <w:rPr>
        <w:sz w:val="24"/>
        <w:szCs w:val="24"/>
      </w:rPr>
    </w:pPr>
    <w:r>
      <w:rPr>
        <w:noProof/>
        <w:lang w:bidi="th-TH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D1D7C83" wp14:editId="6F3E9CA2">
              <wp:simplePos x="0" y="0"/>
              <wp:positionH relativeFrom="column">
                <wp:posOffset>0</wp:posOffset>
              </wp:positionH>
              <wp:positionV relativeFrom="paragraph">
                <wp:posOffset>112395</wp:posOffset>
              </wp:positionV>
              <wp:extent cx="6477000" cy="0"/>
              <wp:effectExtent l="9525" t="9525" r="9525" b="9525"/>
              <wp:wrapNone/>
              <wp:docPr id="5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77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19519E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7CF8B6" id="Line 1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8.85pt" to="510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" strokecolor="#19519e" strokeweight="1pt"/>
          </w:pict>
        </mc:Fallback>
      </mc:AlternateContent>
    </w:r>
    <w:r>
      <w:rPr>
        <w:sz w:val="24"/>
        <w:szCs w:val="24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ECE2A24"/>
    <w:multiLevelType w:val="hybridMultilevel"/>
    <w:tmpl w:val="BB451340"/>
    <w:lvl w:ilvl="0" w:tplc="FFFFFFFF">
      <w:start w:val="1"/>
      <w:numFmt w:val="ideographDigital"/>
      <w:lvlText w:val=""/>
      <w:lvlJc w:val="left"/>
      <w:rPr>
        <w:rFonts w:cs="Times New Roman"/>
      </w:rPr>
    </w:lvl>
    <w:lvl w:ilvl="1" w:tplc="FFFFFFFF">
      <w:start w:val="1"/>
      <w:numFmt w:val="ideographDigital"/>
      <w:lvlText w:val=""/>
      <w:lvlJc w:val="left"/>
      <w:rPr>
        <w:rFonts w:cs="Times New Roman"/>
      </w:rPr>
    </w:lvl>
    <w:lvl w:ilvl="2" w:tplc="FFFFFFFF">
      <w:start w:val="1"/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" w15:restartNumberingAfterBreak="0">
    <w:nsid w:val="FD0C6B5E"/>
    <w:multiLevelType w:val="hybridMultilevel"/>
    <w:tmpl w:val="4BCE3924"/>
    <w:lvl w:ilvl="0" w:tplc="FFFFFFFF">
      <w:start w:val="1"/>
      <w:numFmt w:val="ideographDigital"/>
      <w:lvlText w:val=""/>
      <w:lvlJc w:val="left"/>
      <w:rPr>
        <w:rFonts w:cs="Times New Roman"/>
      </w:rPr>
    </w:lvl>
    <w:lvl w:ilvl="1" w:tplc="FFFFFFFF">
      <w:start w:val="1"/>
      <w:numFmt w:val="ideographDigital"/>
      <w:lvlText w:val=""/>
      <w:lvlJc w:val="left"/>
      <w:rPr>
        <w:rFonts w:cs="Times New Roman"/>
      </w:rPr>
    </w:lvl>
    <w:lvl w:ilvl="2" w:tplc="FFFFFFFF">
      <w:start w:val="1"/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2" w15:restartNumberingAfterBreak="0">
    <w:nsid w:val="24021EA5"/>
    <w:multiLevelType w:val="multilevel"/>
    <w:tmpl w:val="88F23740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bCs/>
        <w:i w:val="0"/>
        <w:iCs w:val="0"/>
        <w:caps/>
        <w:strike w:val="0"/>
        <w:dstrike w:val="0"/>
        <w:vanish w:val="0"/>
        <w:color w:val="auto"/>
        <w:sz w:val="24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720"/>
      </w:pPr>
      <w:rPr>
        <w:rFonts w:ascii="Times New Roman" w:hAnsi="Times New Roman" w:hint="default"/>
        <w:b/>
        <w:bCs/>
        <w:i w:val="0"/>
        <w:iCs w:val="0"/>
        <w:caps w:val="0"/>
        <w:strike w:val="0"/>
        <w:dstrike w:val="0"/>
        <w:vanish w:val="0"/>
        <w:color w:val="000000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isLgl/>
      <w:lvlText w:val="%1.%2.%3"/>
      <w:lvlJc w:val="left"/>
      <w:pPr>
        <w:tabs>
          <w:tab w:val="num" w:pos="2498"/>
        </w:tabs>
        <w:ind w:left="2498" w:hanging="1080"/>
      </w:pPr>
      <w:rPr>
        <w:rFonts w:ascii="Times New Roman" w:hAnsi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isLgl/>
      <w:lvlText w:val="%1.%2.%3.%4"/>
      <w:lvlJc w:val="left"/>
      <w:pPr>
        <w:tabs>
          <w:tab w:val="num" w:pos="3207"/>
        </w:tabs>
        <w:ind w:left="3207" w:hanging="1080"/>
      </w:pPr>
      <w:rPr>
        <w:rFonts w:ascii="Times New Roman" w:hAnsi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isLgl/>
      <w:lvlText w:val="%1.%2.%3.%4.%5"/>
      <w:lvlJc w:val="left"/>
      <w:pPr>
        <w:tabs>
          <w:tab w:val="num" w:pos="4680"/>
        </w:tabs>
        <w:ind w:left="4680" w:hanging="1440"/>
      </w:pPr>
      <w:rPr>
        <w:rFonts w:ascii="Times New Roman" w:hAnsi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isLgl/>
      <w:lvlText w:val="%1.%2.%3.%4.%5.%6."/>
      <w:lvlJc w:val="left"/>
      <w:pPr>
        <w:tabs>
          <w:tab w:val="num" w:pos="5184"/>
        </w:tabs>
        <w:ind w:left="5184" w:hanging="1224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isLgl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3" w15:restartNumberingAfterBreak="0">
    <w:nsid w:val="3631BF58"/>
    <w:multiLevelType w:val="hybridMultilevel"/>
    <w:tmpl w:val="57AB860B"/>
    <w:lvl w:ilvl="0" w:tplc="FFFFFFFF">
      <w:start w:val="1"/>
      <w:numFmt w:val="ideographDigital"/>
      <w:lvlText w:val=""/>
      <w:lvlJc w:val="left"/>
      <w:rPr>
        <w:rFonts w:cs="Times New Roman"/>
      </w:rPr>
    </w:lvl>
    <w:lvl w:ilvl="1" w:tplc="FFFFFFFF">
      <w:start w:val="1"/>
      <w:numFmt w:val="ideographDigital"/>
      <w:lvlText w:val=""/>
      <w:lvlJc w:val="left"/>
      <w:rPr>
        <w:rFonts w:cs="Times New Roman"/>
      </w:rPr>
    </w:lvl>
    <w:lvl w:ilvl="2" w:tplc="FFFFFFFF">
      <w:start w:val="1"/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4" w15:restartNumberingAfterBreak="0">
    <w:nsid w:val="48900620"/>
    <w:multiLevelType w:val="multilevel"/>
    <w:tmpl w:val="AE84A510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108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3456"/>
        </w:tabs>
        <w:ind w:left="3456" w:hanging="1296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hanging="1584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7200"/>
        </w:tabs>
        <w:ind w:left="7200" w:hanging="1440"/>
      </w:pPr>
      <w:rPr>
        <w:rFonts w:cs="Times New Roman"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7200"/>
        </w:tabs>
        <w:ind w:left="7200" w:hanging="1440"/>
      </w:pPr>
      <w:rPr>
        <w:rFonts w:cs="Times New Roman"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7200"/>
        </w:tabs>
        <w:ind w:left="7200" w:hanging="1440"/>
      </w:pPr>
      <w:rPr>
        <w:rFonts w:cs="Times New Roman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7200"/>
        </w:tabs>
        <w:ind w:left="7200" w:hanging="1440"/>
      </w:pPr>
      <w:rPr>
        <w:rFonts w:cs="Times New Roman" w:hint="default"/>
      </w:rPr>
    </w:lvl>
  </w:abstractNum>
  <w:abstractNum w:abstractNumId="5" w15:restartNumberingAfterBreak="0">
    <w:nsid w:val="4FFB1A89"/>
    <w:multiLevelType w:val="hybridMultilevel"/>
    <w:tmpl w:val="176C05F8"/>
    <w:lvl w:ilvl="0" w:tplc="7D3E480C">
      <w:start w:val="1"/>
      <w:numFmt w:val="lowerLetter"/>
      <w:lvlText w:val="%1)"/>
      <w:lvlJc w:val="left"/>
      <w:pPr>
        <w:ind w:left="2520" w:hanging="360"/>
      </w:pPr>
      <w:rPr>
        <w:rFonts w:cs="Times New Roman" w:hint="default"/>
        <w:color w:val="00000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46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8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  <w:rPr>
        <w:rFonts w:cs="Times New Roman"/>
      </w:rPr>
    </w:lvl>
  </w:abstractNum>
  <w:abstractNum w:abstractNumId="6" w15:restartNumberingAfterBreak="0">
    <w:nsid w:val="51520794"/>
    <w:multiLevelType w:val="hybridMultilevel"/>
    <w:tmpl w:val="A7E4742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2111A1D"/>
    <w:multiLevelType w:val="hybridMultilevel"/>
    <w:tmpl w:val="DDBAE144"/>
    <w:lvl w:ilvl="0" w:tplc="0409000F">
      <w:start w:val="1"/>
      <w:numFmt w:val="decimal"/>
      <w:lvlText w:val="%1."/>
      <w:lvlJc w:val="left"/>
      <w:pPr>
        <w:ind w:left="2847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3567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4287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5007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5727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6447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7167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7887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8607" w:hanging="180"/>
      </w:pPr>
      <w:rPr>
        <w:rFonts w:cs="Times New Roman"/>
      </w:rPr>
    </w:lvl>
  </w:abstractNum>
  <w:abstractNum w:abstractNumId="8" w15:restartNumberingAfterBreak="0">
    <w:nsid w:val="56891928"/>
    <w:multiLevelType w:val="hybridMultilevel"/>
    <w:tmpl w:val="8AC07EA4"/>
    <w:lvl w:ilvl="0" w:tplc="6E4E01C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DD6094"/>
    <w:multiLevelType w:val="hybridMultilevel"/>
    <w:tmpl w:val="C422F0E8"/>
    <w:lvl w:ilvl="0" w:tplc="0409000F">
      <w:start w:val="1"/>
      <w:numFmt w:val="decimal"/>
      <w:lvlText w:val="%1."/>
      <w:lvlJc w:val="left"/>
      <w:pPr>
        <w:ind w:left="288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50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72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  <w:rPr>
        <w:rFonts w:cs="Times New Roman"/>
      </w:rPr>
    </w:lvl>
  </w:abstractNum>
  <w:abstractNum w:abstractNumId="10" w15:restartNumberingAfterBreak="0">
    <w:nsid w:val="66C72DD3"/>
    <w:multiLevelType w:val="hybridMultilevel"/>
    <w:tmpl w:val="1318EB44"/>
    <w:lvl w:ilvl="0" w:tplc="B824CDCE">
      <w:start w:val="1"/>
      <w:numFmt w:val="bullet"/>
      <w:lvlText w:val="-"/>
      <w:lvlJc w:val="left"/>
      <w:pPr>
        <w:ind w:left="720" w:hanging="360"/>
      </w:pPr>
      <w:rPr>
        <w:rFonts w:ascii="Optima LT Std" w:eastAsia="Times New Roman" w:hAnsi="Optima LT Std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0F04FB"/>
    <w:multiLevelType w:val="hybridMultilevel"/>
    <w:tmpl w:val="4CE41C92"/>
    <w:lvl w:ilvl="0" w:tplc="04090017">
      <w:start w:val="1"/>
      <w:numFmt w:val="lowerLetter"/>
      <w:lvlText w:val="%1)"/>
      <w:lvlJc w:val="left"/>
      <w:pPr>
        <w:ind w:left="3545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4265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4985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5705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6425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7145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7865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8585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9305" w:hanging="180"/>
      </w:pPr>
      <w:rPr>
        <w:rFonts w:cs="Times New Roman"/>
      </w:rPr>
    </w:lvl>
  </w:abstractNum>
  <w:abstractNum w:abstractNumId="12" w15:restartNumberingAfterBreak="0">
    <w:nsid w:val="73E55DC1"/>
    <w:multiLevelType w:val="multilevel"/>
    <w:tmpl w:val="FD625B7C"/>
    <w:lvl w:ilvl="0">
      <w:start w:val="1"/>
      <w:numFmt w:val="decimal"/>
      <w:pStyle w:val="Heading1"/>
      <w:isLgl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Times New Roman" w:hint="default"/>
        <w:b/>
        <w:bCs/>
        <w:i w:val="0"/>
        <w:iCs w:val="0"/>
        <w:caps/>
        <w:strike w:val="0"/>
        <w:dstrike w:val="0"/>
        <w:vanish w:val="0"/>
        <w:color w:val="auto"/>
        <w:sz w:val="28"/>
        <w:szCs w:val="28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isLgl/>
      <w:lvlText w:val="%1.%2"/>
      <w:lvlJc w:val="left"/>
      <w:pPr>
        <w:tabs>
          <w:tab w:val="num" w:pos="1146"/>
        </w:tabs>
        <w:ind w:left="1146" w:hanging="720"/>
      </w:pPr>
      <w:rPr>
        <w:rFonts w:ascii="Arial" w:hAnsi="Arial" w:cs="Times New Roman" w:hint="default"/>
        <w:b/>
        <w:bCs/>
        <w:i w:val="0"/>
        <w:iCs w:val="0"/>
        <w:caps w:val="0"/>
        <w:strike w:val="0"/>
        <w:dstrike w:val="0"/>
        <w:vanish w:val="0"/>
        <w:color w:val="auto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isLgl/>
      <w:lvlText w:val="%1.%2.%3"/>
      <w:lvlJc w:val="left"/>
      <w:pPr>
        <w:tabs>
          <w:tab w:val="num" w:pos="2215"/>
        </w:tabs>
        <w:ind w:left="2215" w:hanging="1080"/>
      </w:pPr>
      <w:rPr>
        <w:rFonts w:ascii="Arial" w:hAnsi="Arial" w:cs="Times New Roman" w:hint="default"/>
        <w:b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Heading4"/>
      <w:isLgl/>
      <w:lvlText w:val="%1.%2.%3.%4"/>
      <w:lvlJc w:val="left"/>
      <w:pPr>
        <w:tabs>
          <w:tab w:val="num" w:pos="8460"/>
        </w:tabs>
        <w:ind w:left="8460" w:hanging="1080"/>
      </w:pPr>
      <w:rPr>
        <w:rFonts w:ascii="Arial" w:hAnsi="Arial" w:cs="Times New Roman" w:hint="default"/>
        <w:b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Heading5"/>
      <w:isLgl/>
      <w:lvlText w:val="%1.%2.%3.%4.%5"/>
      <w:lvlJc w:val="left"/>
      <w:pPr>
        <w:tabs>
          <w:tab w:val="num" w:pos="4590"/>
        </w:tabs>
        <w:ind w:left="4590" w:hanging="1440"/>
      </w:pPr>
      <w:rPr>
        <w:rFonts w:ascii="Arial" w:hAnsi="Arial" w:cs="Times New Roman" w:hint="default"/>
        <w:b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Heading6"/>
      <w:isLgl/>
      <w:lvlText w:val="%1.%2.%3.%4.%5.%6."/>
      <w:lvlJc w:val="left"/>
      <w:pPr>
        <w:tabs>
          <w:tab w:val="num" w:pos="5184"/>
        </w:tabs>
        <w:ind w:left="5184" w:hanging="1224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isLgl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13" w15:restartNumberingAfterBreak="0">
    <w:nsid w:val="7C8E2458"/>
    <w:multiLevelType w:val="hybridMultilevel"/>
    <w:tmpl w:val="3F2CF206"/>
    <w:lvl w:ilvl="0" w:tplc="04090017">
      <w:start w:val="1"/>
      <w:numFmt w:val="lowerLetter"/>
      <w:lvlText w:val="%1)"/>
      <w:lvlJc w:val="left"/>
      <w:pPr>
        <w:ind w:left="25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46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8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  <w:rPr>
        <w:rFonts w:cs="Times New Roman"/>
      </w:rPr>
    </w:lvl>
  </w:abstractNum>
  <w:num w:numId="1" w16cid:durableId="1509557307">
    <w:abstractNumId w:val="4"/>
  </w:num>
  <w:num w:numId="2" w16cid:durableId="2129423519">
    <w:abstractNumId w:val="12"/>
  </w:num>
  <w:num w:numId="3" w16cid:durableId="1965844568">
    <w:abstractNumId w:val="5"/>
  </w:num>
  <w:num w:numId="4" w16cid:durableId="1241331712">
    <w:abstractNumId w:val="13"/>
  </w:num>
  <w:num w:numId="5" w16cid:durableId="96021463">
    <w:abstractNumId w:val="6"/>
  </w:num>
  <w:num w:numId="6" w16cid:durableId="707796888">
    <w:abstractNumId w:val="12"/>
  </w:num>
  <w:num w:numId="7" w16cid:durableId="958803591">
    <w:abstractNumId w:val="8"/>
  </w:num>
  <w:num w:numId="8" w16cid:durableId="98567022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59217608">
    <w:abstractNumId w:val="3"/>
  </w:num>
  <w:num w:numId="10" w16cid:durableId="687878743">
    <w:abstractNumId w:val="1"/>
  </w:num>
  <w:num w:numId="11" w16cid:durableId="350423110">
    <w:abstractNumId w:val="0"/>
  </w:num>
  <w:num w:numId="12" w16cid:durableId="1636906931">
    <w:abstractNumId w:val="12"/>
  </w:num>
  <w:num w:numId="13" w16cid:durableId="826482555">
    <w:abstractNumId w:val="12"/>
  </w:num>
  <w:num w:numId="14" w16cid:durableId="1495996970">
    <w:abstractNumId w:val="12"/>
  </w:num>
  <w:num w:numId="15" w16cid:durableId="2018919190">
    <w:abstractNumId w:val="12"/>
  </w:num>
  <w:num w:numId="16" w16cid:durableId="64559644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725686992">
    <w:abstractNumId w:val="12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199930770">
    <w:abstractNumId w:val="9"/>
  </w:num>
  <w:num w:numId="19" w16cid:durableId="2058511192">
    <w:abstractNumId w:val="11"/>
  </w:num>
  <w:num w:numId="20" w16cid:durableId="30042327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0065727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965089863">
    <w:abstractNumId w:val="7"/>
  </w:num>
  <w:num w:numId="23" w16cid:durableId="86116568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737945350">
    <w:abstractNumId w:val="12"/>
  </w:num>
  <w:num w:numId="25" w16cid:durableId="1393653824">
    <w:abstractNumId w:val="12"/>
  </w:num>
  <w:num w:numId="26" w16cid:durableId="438380213">
    <w:abstractNumId w:val="12"/>
  </w:num>
  <w:num w:numId="27" w16cid:durableId="52236967">
    <w:abstractNumId w:val="12"/>
  </w:num>
  <w:num w:numId="28" w16cid:durableId="25980203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2831267">
    <w:abstractNumId w:val="12"/>
  </w:num>
  <w:num w:numId="30" w16cid:durableId="1577206311">
    <w:abstractNumId w:val="12"/>
  </w:num>
  <w:num w:numId="31" w16cid:durableId="1232543304">
    <w:abstractNumId w:val="12"/>
  </w:num>
  <w:num w:numId="32" w16cid:durableId="472481183">
    <w:abstractNumId w:val="12"/>
  </w:num>
  <w:num w:numId="33" w16cid:durableId="1111970121">
    <w:abstractNumId w:val="12"/>
  </w:num>
  <w:num w:numId="34" w16cid:durableId="900288336">
    <w:abstractNumId w:val="12"/>
  </w:num>
  <w:num w:numId="35" w16cid:durableId="254823240">
    <w:abstractNumId w:val="12"/>
  </w:num>
  <w:num w:numId="36" w16cid:durableId="704259430">
    <w:abstractNumId w:val="10"/>
  </w:num>
  <w:num w:numId="37" w16cid:durableId="17185532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70"/>
  <w:embedSystemFonts/>
  <w:gutterAtTop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32F9"/>
    <w:rsid w:val="0000178D"/>
    <w:rsid w:val="00003827"/>
    <w:rsid w:val="00005F8B"/>
    <w:rsid w:val="0000684E"/>
    <w:rsid w:val="00031D10"/>
    <w:rsid w:val="00032CE8"/>
    <w:rsid w:val="00033325"/>
    <w:rsid w:val="000341E5"/>
    <w:rsid w:val="00035D4A"/>
    <w:rsid w:val="000360B7"/>
    <w:rsid w:val="0004045C"/>
    <w:rsid w:val="000422DB"/>
    <w:rsid w:val="000422E9"/>
    <w:rsid w:val="00044764"/>
    <w:rsid w:val="000515F8"/>
    <w:rsid w:val="00052676"/>
    <w:rsid w:val="00053495"/>
    <w:rsid w:val="000537D0"/>
    <w:rsid w:val="000560CD"/>
    <w:rsid w:val="00057A53"/>
    <w:rsid w:val="000804FA"/>
    <w:rsid w:val="00080E4F"/>
    <w:rsid w:val="000812F7"/>
    <w:rsid w:val="00081619"/>
    <w:rsid w:val="00086F24"/>
    <w:rsid w:val="00087158"/>
    <w:rsid w:val="00087F4E"/>
    <w:rsid w:val="0009293B"/>
    <w:rsid w:val="000A075D"/>
    <w:rsid w:val="000A659A"/>
    <w:rsid w:val="000B0CFD"/>
    <w:rsid w:val="000B2A5C"/>
    <w:rsid w:val="000B3EE3"/>
    <w:rsid w:val="000C7A78"/>
    <w:rsid w:val="000D0385"/>
    <w:rsid w:val="000D4138"/>
    <w:rsid w:val="000D5EA1"/>
    <w:rsid w:val="000E2FB0"/>
    <w:rsid w:val="000E39DB"/>
    <w:rsid w:val="000E7DA5"/>
    <w:rsid w:val="000F3AA5"/>
    <w:rsid w:val="000F4D3F"/>
    <w:rsid w:val="001010CB"/>
    <w:rsid w:val="0010328F"/>
    <w:rsid w:val="0010564B"/>
    <w:rsid w:val="001071CD"/>
    <w:rsid w:val="00107231"/>
    <w:rsid w:val="00110922"/>
    <w:rsid w:val="00111AF6"/>
    <w:rsid w:val="001126E6"/>
    <w:rsid w:val="001145DE"/>
    <w:rsid w:val="00114C05"/>
    <w:rsid w:val="00117255"/>
    <w:rsid w:val="001220CA"/>
    <w:rsid w:val="00126419"/>
    <w:rsid w:val="001266A1"/>
    <w:rsid w:val="00126896"/>
    <w:rsid w:val="00135D84"/>
    <w:rsid w:val="00143D37"/>
    <w:rsid w:val="00145036"/>
    <w:rsid w:val="00145105"/>
    <w:rsid w:val="00150C27"/>
    <w:rsid w:val="00150C2A"/>
    <w:rsid w:val="001576D5"/>
    <w:rsid w:val="00160995"/>
    <w:rsid w:val="00161343"/>
    <w:rsid w:val="001621E0"/>
    <w:rsid w:val="00163ADE"/>
    <w:rsid w:val="00165850"/>
    <w:rsid w:val="00165D65"/>
    <w:rsid w:val="00170064"/>
    <w:rsid w:val="00170958"/>
    <w:rsid w:val="0017326B"/>
    <w:rsid w:val="00177688"/>
    <w:rsid w:val="00180003"/>
    <w:rsid w:val="00180366"/>
    <w:rsid w:val="001843E7"/>
    <w:rsid w:val="00185A25"/>
    <w:rsid w:val="0018672D"/>
    <w:rsid w:val="00186965"/>
    <w:rsid w:val="00187D60"/>
    <w:rsid w:val="00190E93"/>
    <w:rsid w:val="00193D2F"/>
    <w:rsid w:val="0019462C"/>
    <w:rsid w:val="001956D8"/>
    <w:rsid w:val="001A15F9"/>
    <w:rsid w:val="001A1C1F"/>
    <w:rsid w:val="001A337B"/>
    <w:rsid w:val="001A7009"/>
    <w:rsid w:val="001B03B4"/>
    <w:rsid w:val="001B18E3"/>
    <w:rsid w:val="001B239A"/>
    <w:rsid w:val="001B3ABB"/>
    <w:rsid w:val="001B574F"/>
    <w:rsid w:val="001C0C9B"/>
    <w:rsid w:val="001C1A1D"/>
    <w:rsid w:val="001C1D79"/>
    <w:rsid w:val="001D1710"/>
    <w:rsid w:val="001D50EC"/>
    <w:rsid w:val="001D7C13"/>
    <w:rsid w:val="001E7BE4"/>
    <w:rsid w:val="001F0C41"/>
    <w:rsid w:val="001F234F"/>
    <w:rsid w:val="001F2590"/>
    <w:rsid w:val="001F5E3E"/>
    <w:rsid w:val="001F685E"/>
    <w:rsid w:val="001F73CF"/>
    <w:rsid w:val="0020028D"/>
    <w:rsid w:val="00201F32"/>
    <w:rsid w:val="00202319"/>
    <w:rsid w:val="00203309"/>
    <w:rsid w:val="00203681"/>
    <w:rsid w:val="00204E86"/>
    <w:rsid w:val="002106B8"/>
    <w:rsid w:val="0021154A"/>
    <w:rsid w:val="00211BA9"/>
    <w:rsid w:val="00213785"/>
    <w:rsid w:val="002146E7"/>
    <w:rsid w:val="00214BA2"/>
    <w:rsid w:val="0021543F"/>
    <w:rsid w:val="00215D87"/>
    <w:rsid w:val="00217113"/>
    <w:rsid w:val="0022261E"/>
    <w:rsid w:val="0022460C"/>
    <w:rsid w:val="0022701A"/>
    <w:rsid w:val="0024177E"/>
    <w:rsid w:val="002426C2"/>
    <w:rsid w:val="00244F78"/>
    <w:rsid w:val="00250D10"/>
    <w:rsid w:val="00250E3D"/>
    <w:rsid w:val="00251D36"/>
    <w:rsid w:val="0025392B"/>
    <w:rsid w:val="002552BE"/>
    <w:rsid w:val="00255A09"/>
    <w:rsid w:val="00260219"/>
    <w:rsid w:val="00260483"/>
    <w:rsid w:val="00260738"/>
    <w:rsid w:val="002625F7"/>
    <w:rsid w:val="002627EB"/>
    <w:rsid w:val="002670BE"/>
    <w:rsid w:val="00271960"/>
    <w:rsid w:val="00277508"/>
    <w:rsid w:val="00280C0E"/>
    <w:rsid w:val="00281ECC"/>
    <w:rsid w:val="00282195"/>
    <w:rsid w:val="00285EB4"/>
    <w:rsid w:val="00286AE3"/>
    <w:rsid w:val="0028741B"/>
    <w:rsid w:val="002A18BD"/>
    <w:rsid w:val="002A21AA"/>
    <w:rsid w:val="002A2B9F"/>
    <w:rsid w:val="002A35DA"/>
    <w:rsid w:val="002A48D0"/>
    <w:rsid w:val="002A5BC0"/>
    <w:rsid w:val="002B1379"/>
    <w:rsid w:val="002B3C8B"/>
    <w:rsid w:val="002C1331"/>
    <w:rsid w:val="002C184B"/>
    <w:rsid w:val="002C2D66"/>
    <w:rsid w:val="002C49FF"/>
    <w:rsid w:val="002C4F31"/>
    <w:rsid w:val="002C73DA"/>
    <w:rsid w:val="002D02D4"/>
    <w:rsid w:val="002D0F34"/>
    <w:rsid w:val="002D239B"/>
    <w:rsid w:val="002D2FFE"/>
    <w:rsid w:val="002D33BE"/>
    <w:rsid w:val="002D4842"/>
    <w:rsid w:val="002D4AA9"/>
    <w:rsid w:val="002D7379"/>
    <w:rsid w:val="002E0F72"/>
    <w:rsid w:val="002E40AD"/>
    <w:rsid w:val="002E6A43"/>
    <w:rsid w:val="002E7F59"/>
    <w:rsid w:val="002F2BC1"/>
    <w:rsid w:val="002F2D54"/>
    <w:rsid w:val="002F3C02"/>
    <w:rsid w:val="002F5421"/>
    <w:rsid w:val="0030506C"/>
    <w:rsid w:val="003112BE"/>
    <w:rsid w:val="00314A1E"/>
    <w:rsid w:val="003156E8"/>
    <w:rsid w:val="00316A3F"/>
    <w:rsid w:val="0032042D"/>
    <w:rsid w:val="00320567"/>
    <w:rsid w:val="00320672"/>
    <w:rsid w:val="0032080D"/>
    <w:rsid w:val="003300E3"/>
    <w:rsid w:val="00331850"/>
    <w:rsid w:val="0033305B"/>
    <w:rsid w:val="00335815"/>
    <w:rsid w:val="00336791"/>
    <w:rsid w:val="003373A0"/>
    <w:rsid w:val="00342A52"/>
    <w:rsid w:val="00345537"/>
    <w:rsid w:val="00346E46"/>
    <w:rsid w:val="00354193"/>
    <w:rsid w:val="003541E8"/>
    <w:rsid w:val="00354612"/>
    <w:rsid w:val="003619B9"/>
    <w:rsid w:val="0037431C"/>
    <w:rsid w:val="0037478A"/>
    <w:rsid w:val="003760E9"/>
    <w:rsid w:val="00381D73"/>
    <w:rsid w:val="00382089"/>
    <w:rsid w:val="00382C8C"/>
    <w:rsid w:val="003831F5"/>
    <w:rsid w:val="00383975"/>
    <w:rsid w:val="00383B32"/>
    <w:rsid w:val="00384B7C"/>
    <w:rsid w:val="00385353"/>
    <w:rsid w:val="003853E5"/>
    <w:rsid w:val="00387E99"/>
    <w:rsid w:val="00391ED5"/>
    <w:rsid w:val="00392778"/>
    <w:rsid w:val="00392EA7"/>
    <w:rsid w:val="003941D5"/>
    <w:rsid w:val="0039464E"/>
    <w:rsid w:val="0039507E"/>
    <w:rsid w:val="00395C15"/>
    <w:rsid w:val="003A2382"/>
    <w:rsid w:val="003B2C7F"/>
    <w:rsid w:val="003B489B"/>
    <w:rsid w:val="003B5CD0"/>
    <w:rsid w:val="003B5DDE"/>
    <w:rsid w:val="003B5FD5"/>
    <w:rsid w:val="003B7A1C"/>
    <w:rsid w:val="003C347C"/>
    <w:rsid w:val="003C3BA0"/>
    <w:rsid w:val="003D1A1E"/>
    <w:rsid w:val="003D509D"/>
    <w:rsid w:val="003D5536"/>
    <w:rsid w:val="003D7493"/>
    <w:rsid w:val="003E16E7"/>
    <w:rsid w:val="003E2A87"/>
    <w:rsid w:val="003F1494"/>
    <w:rsid w:val="003F15EB"/>
    <w:rsid w:val="003F3244"/>
    <w:rsid w:val="003F3741"/>
    <w:rsid w:val="003F4FEB"/>
    <w:rsid w:val="00400310"/>
    <w:rsid w:val="004126C5"/>
    <w:rsid w:val="00412807"/>
    <w:rsid w:val="0041420E"/>
    <w:rsid w:val="00414958"/>
    <w:rsid w:val="00415390"/>
    <w:rsid w:val="00417C40"/>
    <w:rsid w:val="004206B1"/>
    <w:rsid w:val="00421950"/>
    <w:rsid w:val="00422F71"/>
    <w:rsid w:val="00424438"/>
    <w:rsid w:val="00425DAE"/>
    <w:rsid w:val="00426CE6"/>
    <w:rsid w:val="004275E7"/>
    <w:rsid w:val="0043128C"/>
    <w:rsid w:val="004339CF"/>
    <w:rsid w:val="00434B85"/>
    <w:rsid w:val="00435246"/>
    <w:rsid w:val="0043711B"/>
    <w:rsid w:val="00437598"/>
    <w:rsid w:val="0044600D"/>
    <w:rsid w:val="004516E8"/>
    <w:rsid w:val="004518E4"/>
    <w:rsid w:val="00453213"/>
    <w:rsid w:val="00453EEB"/>
    <w:rsid w:val="00455DA1"/>
    <w:rsid w:val="004568C9"/>
    <w:rsid w:val="00457D7F"/>
    <w:rsid w:val="004608B8"/>
    <w:rsid w:val="004621E5"/>
    <w:rsid w:val="00463DF9"/>
    <w:rsid w:val="00471842"/>
    <w:rsid w:val="00472855"/>
    <w:rsid w:val="00472E8B"/>
    <w:rsid w:val="004746CA"/>
    <w:rsid w:val="00476644"/>
    <w:rsid w:val="0048084A"/>
    <w:rsid w:val="004814AB"/>
    <w:rsid w:val="004857CB"/>
    <w:rsid w:val="00490BB4"/>
    <w:rsid w:val="00494B5E"/>
    <w:rsid w:val="004A0653"/>
    <w:rsid w:val="004A0E8C"/>
    <w:rsid w:val="004A20FC"/>
    <w:rsid w:val="004A561F"/>
    <w:rsid w:val="004A7B9F"/>
    <w:rsid w:val="004A7C2E"/>
    <w:rsid w:val="004B3274"/>
    <w:rsid w:val="004B348D"/>
    <w:rsid w:val="004B4566"/>
    <w:rsid w:val="004C23AC"/>
    <w:rsid w:val="004C3F4A"/>
    <w:rsid w:val="004C43DB"/>
    <w:rsid w:val="004C79E8"/>
    <w:rsid w:val="004C7B8A"/>
    <w:rsid w:val="004D332E"/>
    <w:rsid w:val="004D6642"/>
    <w:rsid w:val="004D7E35"/>
    <w:rsid w:val="004F258A"/>
    <w:rsid w:val="004F2A80"/>
    <w:rsid w:val="004F36D0"/>
    <w:rsid w:val="004F3D38"/>
    <w:rsid w:val="004F3E51"/>
    <w:rsid w:val="004F4A06"/>
    <w:rsid w:val="004F5C64"/>
    <w:rsid w:val="004F6D17"/>
    <w:rsid w:val="005003B1"/>
    <w:rsid w:val="0050280D"/>
    <w:rsid w:val="00502E4C"/>
    <w:rsid w:val="005042B0"/>
    <w:rsid w:val="00514E0E"/>
    <w:rsid w:val="005233C3"/>
    <w:rsid w:val="00527AE1"/>
    <w:rsid w:val="00534CAA"/>
    <w:rsid w:val="00535A0B"/>
    <w:rsid w:val="00536E12"/>
    <w:rsid w:val="005401B9"/>
    <w:rsid w:val="00543025"/>
    <w:rsid w:val="005459AD"/>
    <w:rsid w:val="005473F4"/>
    <w:rsid w:val="005474A9"/>
    <w:rsid w:val="00550404"/>
    <w:rsid w:val="00556B65"/>
    <w:rsid w:val="00557495"/>
    <w:rsid w:val="00566575"/>
    <w:rsid w:val="00576D22"/>
    <w:rsid w:val="005774D6"/>
    <w:rsid w:val="005804F6"/>
    <w:rsid w:val="00580795"/>
    <w:rsid w:val="005850C6"/>
    <w:rsid w:val="00592F92"/>
    <w:rsid w:val="005932FA"/>
    <w:rsid w:val="005A2D4E"/>
    <w:rsid w:val="005A67D0"/>
    <w:rsid w:val="005A751C"/>
    <w:rsid w:val="005B05CC"/>
    <w:rsid w:val="005B5FF0"/>
    <w:rsid w:val="005C016C"/>
    <w:rsid w:val="005C3E64"/>
    <w:rsid w:val="005C713D"/>
    <w:rsid w:val="005D2321"/>
    <w:rsid w:val="005D30CD"/>
    <w:rsid w:val="005D3B39"/>
    <w:rsid w:val="005D3F88"/>
    <w:rsid w:val="005D43D2"/>
    <w:rsid w:val="005D4B54"/>
    <w:rsid w:val="005E4B31"/>
    <w:rsid w:val="005E6F62"/>
    <w:rsid w:val="005E7233"/>
    <w:rsid w:val="005E77CF"/>
    <w:rsid w:val="005E7EEE"/>
    <w:rsid w:val="005F24A0"/>
    <w:rsid w:val="005F4272"/>
    <w:rsid w:val="005F5A7F"/>
    <w:rsid w:val="005F7BBF"/>
    <w:rsid w:val="006006CB"/>
    <w:rsid w:val="0060344B"/>
    <w:rsid w:val="006038D6"/>
    <w:rsid w:val="00607791"/>
    <w:rsid w:val="0061430D"/>
    <w:rsid w:val="006147CF"/>
    <w:rsid w:val="00615A2F"/>
    <w:rsid w:val="006172A6"/>
    <w:rsid w:val="006242F3"/>
    <w:rsid w:val="00625246"/>
    <w:rsid w:val="00633395"/>
    <w:rsid w:val="00634300"/>
    <w:rsid w:val="006354C2"/>
    <w:rsid w:val="00635862"/>
    <w:rsid w:val="006371AB"/>
    <w:rsid w:val="0064285A"/>
    <w:rsid w:val="0064720F"/>
    <w:rsid w:val="00652100"/>
    <w:rsid w:val="006550F5"/>
    <w:rsid w:val="00655F02"/>
    <w:rsid w:val="00657330"/>
    <w:rsid w:val="006602A6"/>
    <w:rsid w:val="006609D9"/>
    <w:rsid w:val="0066205F"/>
    <w:rsid w:val="0066503D"/>
    <w:rsid w:val="00667DEB"/>
    <w:rsid w:val="00675D6F"/>
    <w:rsid w:val="00685212"/>
    <w:rsid w:val="006940F6"/>
    <w:rsid w:val="006A4736"/>
    <w:rsid w:val="006A576F"/>
    <w:rsid w:val="006A7CED"/>
    <w:rsid w:val="006B0392"/>
    <w:rsid w:val="006B13BF"/>
    <w:rsid w:val="006B17B6"/>
    <w:rsid w:val="006B3742"/>
    <w:rsid w:val="006C5527"/>
    <w:rsid w:val="006C6F95"/>
    <w:rsid w:val="006D07FD"/>
    <w:rsid w:val="006D2505"/>
    <w:rsid w:val="006F120E"/>
    <w:rsid w:val="006F1EAF"/>
    <w:rsid w:val="006F4029"/>
    <w:rsid w:val="006F5FED"/>
    <w:rsid w:val="006F610A"/>
    <w:rsid w:val="006F66C0"/>
    <w:rsid w:val="006F7454"/>
    <w:rsid w:val="00701352"/>
    <w:rsid w:val="00701D7B"/>
    <w:rsid w:val="00702A1A"/>
    <w:rsid w:val="00702D25"/>
    <w:rsid w:val="00704098"/>
    <w:rsid w:val="007117D5"/>
    <w:rsid w:val="00712DD5"/>
    <w:rsid w:val="00735C40"/>
    <w:rsid w:val="00736287"/>
    <w:rsid w:val="0074011D"/>
    <w:rsid w:val="00741286"/>
    <w:rsid w:val="00742C39"/>
    <w:rsid w:val="00743D4F"/>
    <w:rsid w:val="00745C6C"/>
    <w:rsid w:val="00747C01"/>
    <w:rsid w:val="007519F2"/>
    <w:rsid w:val="00751E20"/>
    <w:rsid w:val="007536FA"/>
    <w:rsid w:val="007569C0"/>
    <w:rsid w:val="00757247"/>
    <w:rsid w:val="00757631"/>
    <w:rsid w:val="007610C1"/>
    <w:rsid w:val="00762BF6"/>
    <w:rsid w:val="00762E21"/>
    <w:rsid w:val="00762F6C"/>
    <w:rsid w:val="00766167"/>
    <w:rsid w:val="00766B2D"/>
    <w:rsid w:val="00767F0F"/>
    <w:rsid w:val="00772890"/>
    <w:rsid w:val="00772BEE"/>
    <w:rsid w:val="0077317A"/>
    <w:rsid w:val="007735D8"/>
    <w:rsid w:val="007768A4"/>
    <w:rsid w:val="00777FB2"/>
    <w:rsid w:val="00780873"/>
    <w:rsid w:val="00781C06"/>
    <w:rsid w:val="007834F2"/>
    <w:rsid w:val="00790932"/>
    <w:rsid w:val="00791A1B"/>
    <w:rsid w:val="007924BE"/>
    <w:rsid w:val="00794B0B"/>
    <w:rsid w:val="007A0484"/>
    <w:rsid w:val="007A0A91"/>
    <w:rsid w:val="007A173E"/>
    <w:rsid w:val="007A2A53"/>
    <w:rsid w:val="007B219D"/>
    <w:rsid w:val="007B6B5D"/>
    <w:rsid w:val="007C049C"/>
    <w:rsid w:val="007C0B00"/>
    <w:rsid w:val="007C4745"/>
    <w:rsid w:val="007C4F0E"/>
    <w:rsid w:val="007D48BE"/>
    <w:rsid w:val="007E0EAB"/>
    <w:rsid w:val="007E5F9A"/>
    <w:rsid w:val="007F07E3"/>
    <w:rsid w:val="007F24E6"/>
    <w:rsid w:val="00801699"/>
    <w:rsid w:val="008028BC"/>
    <w:rsid w:val="00804E4B"/>
    <w:rsid w:val="00811F64"/>
    <w:rsid w:val="00813FAD"/>
    <w:rsid w:val="00816156"/>
    <w:rsid w:val="00817AA0"/>
    <w:rsid w:val="00817D15"/>
    <w:rsid w:val="00820518"/>
    <w:rsid w:val="008211F9"/>
    <w:rsid w:val="00821682"/>
    <w:rsid w:val="008224E5"/>
    <w:rsid w:val="00824749"/>
    <w:rsid w:val="00826844"/>
    <w:rsid w:val="00832074"/>
    <w:rsid w:val="008328EE"/>
    <w:rsid w:val="00836287"/>
    <w:rsid w:val="00837A1D"/>
    <w:rsid w:val="008400E9"/>
    <w:rsid w:val="00843480"/>
    <w:rsid w:val="00844AB2"/>
    <w:rsid w:val="008469E6"/>
    <w:rsid w:val="00850DCE"/>
    <w:rsid w:val="0085103E"/>
    <w:rsid w:val="00853D48"/>
    <w:rsid w:val="008624A6"/>
    <w:rsid w:val="0087085D"/>
    <w:rsid w:val="00870DEA"/>
    <w:rsid w:val="00875B11"/>
    <w:rsid w:val="008816B2"/>
    <w:rsid w:val="00883BCC"/>
    <w:rsid w:val="00886C01"/>
    <w:rsid w:val="00887B20"/>
    <w:rsid w:val="00894E8B"/>
    <w:rsid w:val="0089784E"/>
    <w:rsid w:val="008A24D9"/>
    <w:rsid w:val="008A47E3"/>
    <w:rsid w:val="008A7E6C"/>
    <w:rsid w:val="008B08B9"/>
    <w:rsid w:val="008B095A"/>
    <w:rsid w:val="008B2EF3"/>
    <w:rsid w:val="008B62FB"/>
    <w:rsid w:val="008C034D"/>
    <w:rsid w:val="008C5F35"/>
    <w:rsid w:val="008C6373"/>
    <w:rsid w:val="008C64D9"/>
    <w:rsid w:val="008C7D4A"/>
    <w:rsid w:val="008D41CF"/>
    <w:rsid w:val="008D471D"/>
    <w:rsid w:val="008D66F6"/>
    <w:rsid w:val="008E24DE"/>
    <w:rsid w:val="008E32F9"/>
    <w:rsid w:val="008E4DBD"/>
    <w:rsid w:val="008E5CCF"/>
    <w:rsid w:val="008F1E15"/>
    <w:rsid w:val="008F37B9"/>
    <w:rsid w:val="008F5A48"/>
    <w:rsid w:val="008F6EE9"/>
    <w:rsid w:val="00904079"/>
    <w:rsid w:val="009058D1"/>
    <w:rsid w:val="00906232"/>
    <w:rsid w:val="00910456"/>
    <w:rsid w:val="0091333B"/>
    <w:rsid w:val="00913875"/>
    <w:rsid w:val="00913AD8"/>
    <w:rsid w:val="00921C29"/>
    <w:rsid w:val="009252D5"/>
    <w:rsid w:val="0093463A"/>
    <w:rsid w:val="00942482"/>
    <w:rsid w:val="00942D1C"/>
    <w:rsid w:val="00942E32"/>
    <w:rsid w:val="00943472"/>
    <w:rsid w:val="00944F47"/>
    <w:rsid w:val="00951744"/>
    <w:rsid w:val="009646A6"/>
    <w:rsid w:val="009647B8"/>
    <w:rsid w:val="00965B91"/>
    <w:rsid w:val="0096615A"/>
    <w:rsid w:val="0097457A"/>
    <w:rsid w:val="00976886"/>
    <w:rsid w:val="0098370E"/>
    <w:rsid w:val="009850FB"/>
    <w:rsid w:val="009865B0"/>
    <w:rsid w:val="0099133A"/>
    <w:rsid w:val="00991529"/>
    <w:rsid w:val="00992CCD"/>
    <w:rsid w:val="00993BC9"/>
    <w:rsid w:val="009947ED"/>
    <w:rsid w:val="00996345"/>
    <w:rsid w:val="009A06F8"/>
    <w:rsid w:val="009A11DE"/>
    <w:rsid w:val="009B2FFE"/>
    <w:rsid w:val="009B4B0F"/>
    <w:rsid w:val="009B7A92"/>
    <w:rsid w:val="009C0F4E"/>
    <w:rsid w:val="009C3667"/>
    <w:rsid w:val="009C3DA6"/>
    <w:rsid w:val="009C7F47"/>
    <w:rsid w:val="009D0076"/>
    <w:rsid w:val="009D1821"/>
    <w:rsid w:val="009D5779"/>
    <w:rsid w:val="009D5EB1"/>
    <w:rsid w:val="009E0B52"/>
    <w:rsid w:val="009E1852"/>
    <w:rsid w:val="009E2B5F"/>
    <w:rsid w:val="009E4630"/>
    <w:rsid w:val="009E5078"/>
    <w:rsid w:val="009E6B6C"/>
    <w:rsid w:val="009E78D4"/>
    <w:rsid w:val="009F3AA8"/>
    <w:rsid w:val="00A017E4"/>
    <w:rsid w:val="00A04863"/>
    <w:rsid w:val="00A0561A"/>
    <w:rsid w:val="00A05FC2"/>
    <w:rsid w:val="00A0679A"/>
    <w:rsid w:val="00A10207"/>
    <w:rsid w:val="00A103C6"/>
    <w:rsid w:val="00A16067"/>
    <w:rsid w:val="00A1683B"/>
    <w:rsid w:val="00A16A36"/>
    <w:rsid w:val="00A21442"/>
    <w:rsid w:val="00A24435"/>
    <w:rsid w:val="00A2490B"/>
    <w:rsid w:val="00A24F3E"/>
    <w:rsid w:val="00A2531E"/>
    <w:rsid w:val="00A32B30"/>
    <w:rsid w:val="00A3369F"/>
    <w:rsid w:val="00A357EB"/>
    <w:rsid w:val="00A36132"/>
    <w:rsid w:val="00A3634B"/>
    <w:rsid w:val="00A373E6"/>
    <w:rsid w:val="00A40409"/>
    <w:rsid w:val="00A41BBD"/>
    <w:rsid w:val="00A43D5C"/>
    <w:rsid w:val="00A4517E"/>
    <w:rsid w:val="00A52859"/>
    <w:rsid w:val="00A54F95"/>
    <w:rsid w:val="00A63104"/>
    <w:rsid w:val="00A63502"/>
    <w:rsid w:val="00A652D1"/>
    <w:rsid w:val="00A66457"/>
    <w:rsid w:val="00A75D01"/>
    <w:rsid w:val="00A77DF8"/>
    <w:rsid w:val="00A830EB"/>
    <w:rsid w:val="00A84908"/>
    <w:rsid w:val="00A9139D"/>
    <w:rsid w:val="00A916A8"/>
    <w:rsid w:val="00A91CC9"/>
    <w:rsid w:val="00A94DF9"/>
    <w:rsid w:val="00A95CC5"/>
    <w:rsid w:val="00A97317"/>
    <w:rsid w:val="00AA1057"/>
    <w:rsid w:val="00AA3C2F"/>
    <w:rsid w:val="00AA66F7"/>
    <w:rsid w:val="00AB2DD7"/>
    <w:rsid w:val="00AB31F1"/>
    <w:rsid w:val="00AB399E"/>
    <w:rsid w:val="00AB3F07"/>
    <w:rsid w:val="00AB5E34"/>
    <w:rsid w:val="00AB7624"/>
    <w:rsid w:val="00AB7DB5"/>
    <w:rsid w:val="00AC0DB3"/>
    <w:rsid w:val="00AC109B"/>
    <w:rsid w:val="00AC11FC"/>
    <w:rsid w:val="00AC16EC"/>
    <w:rsid w:val="00AD0066"/>
    <w:rsid w:val="00AD0654"/>
    <w:rsid w:val="00AD0EB8"/>
    <w:rsid w:val="00AD3F29"/>
    <w:rsid w:val="00AD4F83"/>
    <w:rsid w:val="00AD5E31"/>
    <w:rsid w:val="00AE7E85"/>
    <w:rsid w:val="00AF0662"/>
    <w:rsid w:val="00AF1625"/>
    <w:rsid w:val="00AF2765"/>
    <w:rsid w:val="00AF2BA9"/>
    <w:rsid w:val="00B008AC"/>
    <w:rsid w:val="00B00F8C"/>
    <w:rsid w:val="00B01894"/>
    <w:rsid w:val="00B04434"/>
    <w:rsid w:val="00B0519E"/>
    <w:rsid w:val="00B07240"/>
    <w:rsid w:val="00B07E41"/>
    <w:rsid w:val="00B12344"/>
    <w:rsid w:val="00B12552"/>
    <w:rsid w:val="00B128A5"/>
    <w:rsid w:val="00B173C5"/>
    <w:rsid w:val="00B2217A"/>
    <w:rsid w:val="00B234BA"/>
    <w:rsid w:val="00B3188B"/>
    <w:rsid w:val="00B32258"/>
    <w:rsid w:val="00B35B81"/>
    <w:rsid w:val="00B36800"/>
    <w:rsid w:val="00B36902"/>
    <w:rsid w:val="00B37EC1"/>
    <w:rsid w:val="00B45496"/>
    <w:rsid w:val="00B46432"/>
    <w:rsid w:val="00B54CCF"/>
    <w:rsid w:val="00B6069E"/>
    <w:rsid w:val="00B60F80"/>
    <w:rsid w:val="00B64FA2"/>
    <w:rsid w:val="00B65FE3"/>
    <w:rsid w:val="00B70D37"/>
    <w:rsid w:val="00B73110"/>
    <w:rsid w:val="00B74309"/>
    <w:rsid w:val="00B75F68"/>
    <w:rsid w:val="00B76937"/>
    <w:rsid w:val="00B80A3D"/>
    <w:rsid w:val="00B8628E"/>
    <w:rsid w:val="00B90B23"/>
    <w:rsid w:val="00B91CFA"/>
    <w:rsid w:val="00B91F62"/>
    <w:rsid w:val="00B92B1F"/>
    <w:rsid w:val="00B9790B"/>
    <w:rsid w:val="00BA55D2"/>
    <w:rsid w:val="00BA59FF"/>
    <w:rsid w:val="00BA7CB4"/>
    <w:rsid w:val="00BA7E71"/>
    <w:rsid w:val="00BB06AC"/>
    <w:rsid w:val="00BB0E3F"/>
    <w:rsid w:val="00BB3FEB"/>
    <w:rsid w:val="00BB4043"/>
    <w:rsid w:val="00BC380B"/>
    <w:rsid w:val="00BD2A86"/>
    <w:rsid w:val="00BE0AD4"/>
    <w:rsid w:val="00BE2667"/>
    <w:rsid w:val="00BF10CB"/>
    <w:rsid w:val="00BF2220"/>
    <w:rsid w:val="00BF2788"/>
    <w:rsid w:val="00BF2D59"/>
    <w:rsid w:val="00BF2DCA"/>
    <w:rsid w:val="00BF2DCD"/>
    <w:rsid w:val="00BF6697"/>
    <w:rsid w:val="00C00660"/>
    <w:rsid w:val="00C02B61"/>
    <w:rsid w:val="00C03B20"/>
    <w:rsid w:val="00C07939"/>
    <w:rsid w:val="00C07C33"/>
    <w:rsid w:val="00C10C30"/>
    <w:rsid w:val="00C1286A"/>
    <w:rsid w:val="00C20680"/>
    <w:rsid w:val="00C219C6"/>
    <w:rsid w:val="00C21EC3"/>
    <w:rsid w:val="00C24B45"/>
    <w:rsid w:val="00C26614"/>
    <w:rsid w:val="00C323AB"/>
    <w:rsid w:val="00C32E30"/>
    <w:rsid w:val="00C3527C"/>
    <w:rsid w:val="00C369F1"/>
    <w:rsid w:val="00C41133"/>
    <w:rsid w:val="00C41B3A"/>
    <w:rsid w:val="00C45060"/>
    <w:rsid w:val="00C46005"/>
    <w:rsid w:val="00C50041"/>
    <w:rsid w:val="00C515C4"/>
    <w:rsid w:val="00C51D08"/>
    <w:rsid w:val="00C5383F"/>
    <w:rsid w:val="00C56F5B"/>
    <w:rsid w:val="00C57D37"/>
    <w:rsid w:val="00C62D5F"/>
    <w:rsid w:val="00C66185"/>
    <w:rsid w:val="00C66DE1"/>
    <w:rsid w:val="00C744DF"/>
    <w:rsid w:val="00C74F3E"/>
    <w:rsid w:val="00C75539"/>
    <w:rsid w:val="00C76CE8"/>
    <w:rsid w:val="00C80065"/>
    <w:rsid w:val="00C803D9"/>
    <w:rsid w:val="00C81A2A"/>
    <w:rsid w:val="00C90CF1"/>
    <w:rsid w:val="00C94EA2"/>
    <w:rsid w:val="00CA2B77"/>
    <w:rsid w:val="00CA5B18"/>
    <w:rsid w:val="00CA79DB"/>
    <w:rsid w:val="00CB1486"/>
    <w:rsid w:val="00CB17E6"/>
    <w:rsid w:val="00CB36C4"/>
    <w:rsid w:val="00CC300F"/>
    <w:rsid w:val="00CC3724"/>
    <w:rsid w:val="00CC5DAF"/>
    <w:rsid w:val="00CC6B88"/>
    <w:rsid w:val="00CD01CE"/>
    <w:rsid w:val="00CD06B0"/>
    <w:rsid w:val="00CD16C9"/>
    <w:rsid w:val="00CD27F3"/>
    <w:rsid w:val="00CD2BC3"/>
    <w:rsid w:val="00CD41A2"/>
    <w:rsid w:val="00CE1C8C"/>
    <w:rsid w:val="00CF226E"/>
    <w:rsid w:val="00CF3548"/>
    <w:rsid w:val="00CF56E6"/>
    <w:rsid w:val="00CF6D35"/>
    <w:rsid w:val="00D00712"/>
    <w:rsid w:val="00D023EE"/>
    <w:rsid w:val="00D0317F"/>
    <w:rsid w:val="00D0706F"/>
    <w:rsid w:val="00D127C9"/>
    <w:rsid w:val="00D1367C"/>
    <w:rsid w:val="00D14F99"/>
    <w:rsid w:val="00D15F96"/>
    <w:rsid w:val="00D223B5"/>
    <w:rsid w:val="00D23067"/>
    <w:rsid w:val="00D27CCE"/>
    <w:rsid w:val="00D315EA"/>
    <w:rsid w:val="00D337E7"/>
    <w:rsid w:val="00D3757E"/>
    <w:rsid w:val="00D409A4"/>
    <w:rsid w:val="00D47D23"/>
    <w:rsid w:val="00D50F90"/>
    <w:rsid w:val="00D51A5F"/>
    <w:rsid w:val="00D579AF"/>
    <w:rsid w:val="00D61E1A"/>
    <w:rsid w:val="00D63AE9"/>
    <w:rsid w:val="00D63E06"/>
    <w:rsid w:val="00D652D9"/>
    <w:rsid w:val="00D663AF"/>
    <w:rsid w:val="00D664E9"/>
    <w:rsid w:val="00D73C58"/>
    <w:rsid w:val="00D80AAA"/>
    <w:rsid w:val="00D81535"/>
    <w:rsid w:val="00D92319"/>
    <w:rsid w:val="00D935C2"/>
    <w:rsid w:val="00DA58A9"/>
    <w:rsid w:val="00DA784F"/>
    <w:rsid w:val="00DB07E4"/>
    <w:rsid w:val="00DB33B9"/>
    <w:rsid w:val="00DB464C"/>
    <w:rsid w:val="00DB54DA"/>
    <w:rsid w:val="00DB5D84"/>
    <w:rsid w:val="00DB7898"/>
    <w:rsid w:val="00DC0627"/>
    <w:rsid w:val="00DC06B8"/>
    <w:rsid w:val="00DC67FE"/>
    <w:rsid w:val="00DC72E0"/>
    <w:rsid w:val="00DD145A"/>
    <w:rsid w:val="00DD5209"/>
    <w:rsid w:val="00DD5D49"/>
    <w:rsid w:val="00DE059A"/>
    <w:rsid w:val="00DF2966"/>
    <w:rsid w:val="00DF3682"/>
    <w:rsid w:val="00DF40A7"/>
    <w:rsid w:val="00DF5A56"/>
    <w:rsid w:val="00DF6FEC"/>
    <w:rsid w:val="00DF76AF"/>
    <w:rsid w:val="00E01B14"/>
    <w:rsid w:val="00E0252C"/>
    <w:rsid w:val="00E02EC6"/>
    <w:rsid w:val="00E03652"/>
    <w:rsid w:val="00E04E0B"/>
    <w:rsid w:val="00E06B0B"/>
    <w:rsid w:val="00E1417F"/>
    <w:rsid w:val="00E16231"/>
    <w:rsid w:val="00E20305"/>
    <w:rsid w:val="00E20892"/>
    <w:rsid w:val="00E26270"/>
    <w:rsid w:val="00E268EF"/>
    <w:rsid w:val="00E30CAE"/>
    <w:rsid w:val="00E316F0"/>
    <w:rsid w:val="00E3400E"/>
    <w:rsid w:val="00E34429"/>
    <w:rsid w:val="00E357CA"/>
    <w:rsid w:val="00E360F3"/>
    <w:rsid w:val="00E37DE3"/>
    <w:rsid w:val="00E4137A"/>
    <w:rsid w:val="00E422D7"/>
    <w:rsid w:val="00E422DD"/>
    <w:rsid w:val="00E43D12"/>
    <w:rsid w:val="00E518CF"/>
    <w:rsid w:val="00E52B08"/>
    <w:rsid w:val="00E52D55"/>
    <w:rsid w:val="00E530FF"/>
    <w:rsid w:val="00E56F20"/>
    <w:rsid w:val="00E60825"/>
    <w:rsid w:val="00E62355"/>
    <w:rsid w:val="00E64626"/>
    <w:rsid w:val="00E661E0"/>
    <w:rsid w:val="00E670AD"/>
    <w:rsid w:val="00E7052A"/>
    <w:rsid w:val="00E72208"/>
    <w:rsid w:val="00E74311"/>
    <w:rsid w:val="00E8199E"/>
    <w:rsid w:val="00E82E70"/>
    <w:rsid w:val="00E865A8"/>
    <w:rsid w:val="00E876D4"/>
    <w:rsid w:val="00E87BF6"/>
    <w:rsid w:val="00E9034F"/>
    <w:rsid w:val="00E927E6"/>
    <w:rsid w:val="00E93801"/>
    <w:rsid w:val="00E974B5"/>
    <w:rsid w:val="00E97B49"/>
    <w:rsid w:val="00EA090A"/>
    <w:rsid w:val="00EB1AB0"/>
    <w:rsid w:val="00EB2A15"/>
    <w:rsid w:val="00EB5E68"/>
    <w:rsid w:val="00EB5FDE"/>
    <w:rsid w:val="00EC0D16"/>
    <w:rsid w:val="00EC400F"/>
    <w:rsid w:val="00EC57C9"/>
    <w:rsid w:val="00ED09A9"/>
    <w:rsid w:val="00ED2797"/>
    <w:rsid w:val="00ED7A1B"/>
    <w:rsid w:val="00EE01F5"/>
    <w:rsid w:val="00EE3303"/>
    <w:rsid w:val="00EE71F7"/>
    <w:rsid w:val="00EF0D9A"/>
    <w:rsid w:val="00EF6516"/>
    <w:rsid w:val="00EF6D7C"/>
    <w:rsid w:val="00F00B99"/>
    <w:rsid w:val="00F07F2E"/>
    <w:rsid w:val="00F12339"/>
    <w:rsid w:val="00F12891"/>
    <w:rsid w:val="00F13A37"/>
    <w:rsid w:val="00F2359F"/>
    <w:rsid w:val="00F24CFF"/>
    <w:rsid w:val="00F274B0"/>
    <w:rsid w:val="00F318D4"/>
    <w:rsid w:val="00F32BED"/>
    <w:rsid w:val="00F33237"/>
    <w:rsid w:val="00F340B4"/>
    <w:rsid w:val="00F4290A"/>
    <w:rsid w:val="00F446C1"/>
    <w:rsid w:val="00F45156"/>
    <w:rsid w:val="00F46EC5"/>
    <w:rsid w:val="00F51598"/>
    <w:rsid w:val="00F5194C"/>
    <w:rsid w:val="00F51C1A"/>
    <w:rsid w:val="00F53C1E"/>
    <w:rsid w:val="00F540F4"/>
    <w:rsid w:val="00F558FB"/>
    <w:rsid w:val="00F627BE"/>
    <w:rsid w:val="00F62E40"/>
    <w:rsid w:val="00F70242"/>
    <w:rsid w:val="00F718A2"/>
    <w:rsid w:val="00F733A1"/>
    <w:rsid w:val="00F734A7"/>
    <w:rsid w:val="00F75B4E"/>
    <w:rsid w:val="00F7798A"/>
    <w:rsid w:val="00F807B2"/>
    <w:rsid w:val="00F865DB"/>
    <w:rsid w:val="00F8785C"/>
    <w:rsid w:val="00F928CD"/>
    <w:rsid w:val="00F93401"/>
    <w:rsid w:val="00F9547E"/>
    <w:rsid w:val="00FA0A61"/>
    <w:rsid w:val="00FA2684"/>
    <w:rsid w:val="00FA4444"/>
    <w:rsid w:val="00FA5F99"/>
    <w:rsid w:val="00FB37C4"/>
    <w:rsid w:val="00FC00F3"/>
    <w:rsid w:val="00FC0129"/>
    <w:rsid w:val="00FC1986"/>
    <w:rsid w:val="00FC277E"/>
    <w:rsid w:val="00FC2828"/>
    <w:rsid w:val="00FD0498"/>
    <w:rsid w:val="00FD3DC9"/>
    <w:rsid w:val="00FD5BD4"/>
    <w:rsid w:val="00FD66FA"/>
    <w:rsid w:val="00FE132C"/>
    <w:rsid w:val="00FE26AE"/>
    <w:rsid w:val="00FE6FA3"/>
    <w:rsid w:val="00FF1701"/>
    <w:rsid w:val="00FF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country-region"/>
  <w:smartTagType w:namespaceuri="urn:schemas-microsoft-com:office:smarttags" w:name="place"/>
  <w:shapeDefaults>
    <o:shapedefaults v:ext="edit" spidmax="2050"/>
    <o:shapelayout v:ext="edit">
      <o:idmap v:ext="edit" data="2"/>
    </o:shapelayout>
  </w:shapeDefaults>
  <w:decimalSymbol w:val="."/>
  <w:listSeparator w:val=","/>
  <w14:docId w14:val="3C5162FD"/>
  <w15:docId w15:val="{204580F3-62CE-491F-9E90-3A8ED8C44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9FF"/>
    <w:rPr>
      <w:rFonts w:ascii="Arial" w:hAnsi="Arial" w:cs="Arial"/>
      <w:lang w:bidi="ar-SA"/>
    </w:rPr>
  </w:style>
  <w:style w:type="paragraph" w:styleId="Heading1">
    <w:name w:val="heading 1"/>
    <w:basedOn w:val="Normal"/>
    <w:link w:val="Heading1Char"/>
    <w:qFormat/>
    <w:rsid w:val="00976886"/>
    <w:pPr>
      <w:numPr>
        <w:numId w:val="15"/>
      </w:numPr>
      <w:spacing w:after="60"/>
      <w:outlineLvl w:val="0"/>
    </w:pPr>
    <w:rPr>
      <w:rFonts w:cs="AngsanaUPC"/>
      <w:b/>
      <w:bCs/>
      <w:smallCaps/>
      <w:kern w:val="32"/>
      <w:sz w:val="28"/>
      <w:szCs w:val="28"/>
      <w:lang w:bidi="th-TH"/>
    </w:rPr>
  </w:style>
  <w:style w:type="paragraph" w:styleId="Heading2">
    <w:name w:val="heading 2"/>
    <w:basedOn w:val="Heading1"/>
    <w:link w:val="Heading2Char"/>
    <w:qFormat/>
    <w:rsid w:val="00976886"/>
    <w:pPr>
      <w:keepNext/>
      <w:numPr>
        <w:ilvl w:val="1"/>
      </w:numPr>
      <w:suppressLineNumbers/>
      <w:suppressAutoHyphens/>
      <w:outlineLvl w:val="1"/>
    </w:pPr>
    <w:rPr>
      <w:b w:val="0"/>
      <w:bCs w:val="0"/>
      <w:smallCaps w:val="0"/>
      <w:sz w:val="24"/>
    </w:rPr>
  </w:style>
  <w:style w:type="paragraph" w:styleId="Heading3">
    <w:name w:val="heading 3"/>
    <w:basedOn w:val="Heading2"/>
    <w:link w:val="Heading3Char"/>
    <w:qFormat/>
    <w:rsid w:val="00976886"/>
    <w:pPr>
      <w:numPr>
        <w:ilvl w:val="2"/>
      </w:numPr>
      <w:outlineLvl w:val="2"/>
    </w:pPr>
  </w:style>
  <w:style w:type="paragraph" w:styleId="Heading4">
    <w:name w:val="heading 4"/>
    <w:basedOn w:val="Heading3"/>
    <w:link w:val="Heading4Char"/>
    <w:qFormat/>
    <w:rsid w:val="00976886"/>
    <w:pPr>
      <w:numPr>
        <w:ilvl w:val="3"/>
      </w:numPr>
      <w:tabs>
        <w:tab w:val="clear" w:pos="8460"/>
        <w:tab w:val="num" w:pos="3207"/>
      </w:tabs>
      <w:ind w:left="3207"/>
      <w:outlineLvl w:val="3"/>
    </w:pPr>
  </w:style>
  <w:style w:type="paragraph" w:styleId="Heading5">
    <w:name w:val="heading 5"/>
    <w:basedOn w:val="Heading4"/>
    <w:link w:val="Heading5Char"/>
    <w:qFormat/>
    <w:rsid w:val="00976886"/>
    <w:pPr>
      <w:numPr>
        <w:ilvl w:val="4"/>
      </w:numPr>
      <w:outlineLvl w:val="4"/>
    </w:pPr>
  </w:style>
  <w:style w:type="paragraph" w:styleId="Heading6">
    <w:name w:val="heading 6"/>
    <w:basedOn w:val="Heading5"/>
    <w:link w:val="Heading6Char"/>
    <w:qFormat/>
    <w:rsid w:val="00976886"/>
    <w:pPr>
      <w:numPr>
        <w:ilvl w:val="5"/>
      </w:numPr>
      <w:outlineLvl w:val="5"/>
    </w:pPr>
  </w:style>
  <w:style w:type="paragraph" w:styleId="Heading7">
    <w:name w:val="heading 7"/>
    <w:basedOn w:val="Heading6"/>
    <w:link w:val="Heading7Char"/>
    <w:uiPriority w:val="99"/>
    <w:qFormat/>
    <w:rsid w:val="00DD145A"/>
    <w:pPr>
      <w:numPr>
        <w:ilvl w:val="6"/>
        <w:numId w:val="1"/>
      </w:numPr>
      <w:outlineLvl w:val="6"/>
    </w:pPr>
  </w:style>
  <w:style w:type="paragraph" w:styleId="Heading8">
    <w:name w:val="heading 8"/>
    <w:basedOn w:val="Heading7"/>
    <w:link w:val="Heading8Char"/>
    <w:uiPriority w:val="99"/>
    <w:qFormat/>
    <w:rsid w:val="00DD145A"/>
    <w:pPr>
      <w:numPr>
        <w:ilvl w:val="7"/>
      </w:numPr>
      <w:outlineLvl w:val="7"/>
    </w:pPr>
  </w:style>
  <w:style w:type="paragraph" w:styleId="Heading9">
    <w:name w:val="heading 9"/>
    <w:basedOn w:val="Heading8"/>
    <w:link w:val="Heading9Char"/>
    <w:uiPriority w:val="99"/>
    <w:qFormat/>
    <w:rsid w:val="00DD145A"/>
    <w:pPr>
      <w:numPr>
        <w:ilvl w:val="8"/>
      </w:num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274B0"/>
    <w:rPr>
      <w:rFonts w:ascii="Arial" w:hAnsi="Arial" w:cs="AngsanaUPC"/>
      <w:b/>
      <w:bCs/>
      <w:smallCaps/>
      <w:kern w:val="32"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3112BE"/>
    <w:rPr>
      <w:rFonts w:ascii="Arial" w:hAnsi="Arial" w:cs="AngsanaUPC"/>
      <w:kern w:val="32"/>
      <w:sz w:val="24"/>
      <w:szCs w:val="28"/>
    </w:rPr>
  </w:style>
  <w:style w:type="character" w:customStyle="1" w:styleId="Heading3Char">
    <w:name w:val="Heading 3 Char"/>
    <w:basedOn w:val="DefaultParagraphFont"/>
    <w:link w:val="Heading3"/>
    <w:rsid w:val="00FD5BD4"/>
    <w:rPr>
      <w:rFonts w:ascii="Arial" w:hAnsi="Arial" w:cs="AngsanaUPC"/>
      <w:kern w:val="32"/>
      <w:sz w:val="24"/>
      <w:szCs w:val="28"/>
    </w:rPr>
  </w:style>
  <w:style w:type="character" w:customStyle="1" w:styleId="Heading4Char">
    <w:name w:val="Heading 4 Char"/>
    <w:basedOn w:val="DefaultParagraphFont"/>
    <w:link w:val="Heading4"/>
    <w:rsid w:val="003112BE"/>
    <w:rPr>
      <w:rFonts w:ascii="Arial" w:hAnsi="Arial" w:cs="AngsanaUPC"/>
      <w:kern w:val="32"/>
      <w:sz w:val="24"/>
      <w:szCs w:val="28"/>
    </w:rPr>
  </w:style>
  <w:style w:type="character" w:customStyle="1" w:styleId="Heading5Char">
    <w:name w:val="Heading 5 Char"/>
    <w:basedOn w:val="DefaultParagraphFont"/>
    <w:link w:val="Heading5"/>
    <w:uiPriority w:val="99"/>
    <w:rsid w:val="003112BE"/>
    <w:rPr>
      <w:rFonts w:ascii="Arial" w:hAnsi="Arial" w:cs="AngsanaUPC"/>
      <w:kern w:val="32"/>
      <w:sz w:val="28"/>
      <w:szCs w:val="28"/>
      <w:lang w:bidi="th-TH"/>
    </w:rPr>
  </w:style>
  <w:style w:type="character" w:customStyle="1" w:styleId="Heading6Char">
    <w:name w:val="Heading 6 Char"/>
    <w:basedOn w:val="DefaultParagraphFont"/>
    <w:link w:val="Heading6"/>
    <w:uiPriority w:val="99"/>
    <w:semiHidden/>
    <w:rsid w:val="00FD5BD4"/>
    <w:rPr>
      <w:rFonts w:ascii="Calibri" w:hAnsi="Calibri" w:cs="Cordia New"/>
      <w:b/>
      <w:bCs/>
      <w:sz w:val="22"/>
      <w:szCs w:val="22"/>
      <w:lang w:bidi="ar-SA"/>
    </w:rPr>
  </w:style>
  <w:style w:type="character" w:customStyle="1" w:styleId="Heading7Char">
    <w:name w:val="Heading 7 Char"/>
    <w:basedOn w:val="DefaultParagraphFont"/>
    <w:link w:val="Heading7"/>
    <w:uiPriority w:val="99"/>
    <w:semiHidden/>
    <w:rsid w:val="00FD5BD4"/>
    <w:rPr>
      <w:rFonts w:ascii="Calibri" w:hAnsi="Calibri" w:cs="Cordia New"/>
      <w:sz w:val="24"/>
      <w:szCs w:val="24"/>
      <w:lang w:bidi="ar-SA"/>
    </w:rPr>
  </w:style>
  <w:style w:type="character" w:customStyle="1" w:styleId="Heading8Char">
    <w:name w:val="Heading 8 Char"/>
    <w:basedOn w:val="DefaultParagraphFont"/>
    <w:link w:val="Heading8"/>
    <w:uiPriority w:val="99"/>
    <w:semiHidden/>
    <w:rsid w:val="00FD5BD4"/>
    <w:rPr>
      <w:rFonts w:ascii="Calibri" w:hAnsi="Calibri" w:cs="Cordia New"/>
      <w:i/>
      <w:iCs/>
      <w:sz w:val="24"/>
      <w:szCs w:val="24"/>
      <w:lang w:bidi="ar-SA"/>
    </w:rPr>
  </w:style>
  <w:style w:type="character" w:customStyle="1" w:styleId="Heading9Char">
    <w:name w:val="Heading 9 Char"/>
    <w:basedOn w:val="DefaultParagraphFont"/>
    <w:link w:val="Heading9"/>
    <w:uiPriority w:val="99"/>
    <w:semiHidden/>
    <w:rsid w:val="00FD5BD4"/>
    <w:rPr>
      <w:rFonts w:ascii="Cambria" w:hAnsi="Cambria" w:cs="Angsana New"/>
      <w:sz w:val="22"/>
      <w:szCs w:val="22"/>
      <w:lang w:bidi="ar-SA"/>
    </w:rPr>
  </w:style>
  <w:style w:type="paragraph" w:styleId="Header">
    <w:name w:val="header"/>
    <w:basedOn w:val="Normal"/>
    <w:link w:val="HeaderChar"/>
    <w:rsid w:val="004C79E8"/>
    <w:pPr>
      <w:tabs>
        <w:tab w:val="center" w:pos="5234"/>
        <w:tab w:val="right" w:pos="10469"/>
      </w:tabs>
    </w:pPr>
    <w:rPr>
      <w:rFonts w:cs="Angsana New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FD5BD4"/>
    <w:rPr>
      <w:rFonts w:ascii="Arial" w:hAnsi="Arial" w:cs="Arial"/>
      <w:sz w:val="20"/>
      <w:szCs w:val="20"/>
      <w:lang w:bidi="ar-SA"/>
    </w:rPr>
  </w:style>
  <w:style w:type="paragraph" w:styleId="Footer">
    <w:name w:val="footer"/>
    <w:basedOn w:val="Normal"/>
    <w:link w:val="FooterChar"/>
    <w:uiPriority w:val="99"/>
    <w:rsid w:val="005B05CC"/>
    <w:pPr>
      <w:tabs>
        <w:tab w:val="center" w:pos="4153"/>
        <w:tab w:val="right" w:pos="8306"/>
      </w:tabs>
    </w:pPr>
    <w:rPr>
      <w:rFonts w:cs="Angsana New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FD5BD4"/>
    <w:rPr>
      <w:rFonts w:ascii="Arial" w:hAnsi="Arial" w:cs="Arial"/>
      <w:sz w:val="20"/>
      <w:szCs w:val="20"/>
      <w:lang w:bidi="ar-SA"/>
    </w:rPr>
  </w:style>
  <w:style w:type="character" w:styleId="PageNumber">
    <w:name w:val="page number"/>
    <w:basedOn w:val="DefaultParagraphFont"/>
    <w:uiPriority w:val="99"/>
    <w:rsid w:val="005B05CC"/>
    <w:rPr>
      <w:rFonts w:cs="Times New Roman"/>
    </w:rPr>
  </w:style>
  <w:style w:type="character" w:styleId="Hyperlink">
    <w:name w:val="Hyperlink"/>
    <w:basedOn w:val="DefaultParagraphFont"/>
    <w:uiPriority w:val="99"/>
    <w:rsid w:val="003B7A1C"/>
    <w:rPr>
      <w:rFonts w:cs="Times New Roman"/>
      <w:color w:val="0000FF"/>
      <w:u w:val="single"/>
    </w:rPr>
  </w:style>
  <w:style w:type="character" w:customStyle="1" w:styleId="grame">
    <w:name w:val="grame"/>
    <w:basedOn w:val="DefaultParagraphFont"/>
    <w:uiPriority w:val="99"/>
    <w:rsid w:val="003B7A1C"/>
    <w:rPr>
      <w:rFonts w:cs="Times New Roman"/>
    </w:rPr>
  </w:style>
  <w:style w:type="character" w:customStyle="1" w:styleId="article-articlebody">
    <w:name w:val="article-articlebody"/>
    <w:basedOn w:val="DefaultParagraphFont"/>
    <w:uiPriority w:val="99"/>
    <w:rsid w:val="00E01B14"/>
    <w:rPr>
      <w:rFonts w:cs="Times New Roman"/>
    </w:rPr>
  </w:style>
  <w:style w:type="table" w:styleId="TableGrid">
    <w:name w:val="Table Grid"/>
    <w:basedOn w:val="TableNormal"/>
    <w:uiPriority w:val="99"/>
    <w:rsid w:val="00F75B4E"/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10">
    <w:name w:val="Table10"/>
    <w:basedOn w:val="Normal"/>
    <w:uiPriority w:val="99"/>
    <w:rsid w:val="00180366"/>
    <w:pPr>
      <w:keepLines/>
      <w:spacing w:before="40"/>
      <w:outlineLvl w:val="1"/>
    </w:pPr>
    <w:rPr>
      <w:rFonts w:ascii="Univers" w:hAnsi="Univers" w:cs="Angsana New"/>
    </w:rPr>
  </w:style>
  <w:style w:type="paragraph" w:styleId="BalloonText">
    <w:name w:val="Balloon Text"/>
    <w:basedOn w:val="Normal"/>
    <w:link w:val="BalloonTextChar"/>
    <w:uiPriority w:val="99"/>
    <w:semiHidden/>
    <w:rsid w:val="00E357CA"/>
    <w:rPr>
      <w:rFonts w:ascii="Tahoma" w:hAnsi="Tahoma" w:cs="Angsana New"/>
      <w:sz w:val="16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5BD4"/>
    <w:rPr>
      <w:rFonts w:cs="Arial"/>
      <w:sz w:val="2"/>
      <w:lang w:bidi="ar-SA"/>
    </w:rPr>
  </w:style>
  <w:style w:type="paragraph" w:customStyle="1" w:styleId="Text">
    <w:name w:val="Text"/>
    <w:basedOn w:val="Normal"/>
    <w:rsid w:val="00757247"/>
    <w:pPr>
      <w:spacing w:before="60" w:after="60"/>
    </w:pPr>
    <w:rPr>
      <w:rFonts w:cs="Angsana New"/>
      <w:bCs/>
      <w:sz w:val="24"/>
    </w:rPr>
  </w:style>
  <w:style w:type="paragraph" w:customStyle="1" w:styleId="Table">
    <w:name w:val="Table"/>
    <w:basedOn w:val="Text"/>
    <w:rsid w:val="00757247"/>
    <w:pPr>
      <w:spacing w:before="160"/>
      <w:jc w:val="center"/>
    </w:pPr>
    <w:rPr>
      <w:b/>
    </w:rPr>
  </w:style>
  <w:style w:type="paragraph" w:customStyle="1" w:styleId="Default">
    <w:name w:val="Default"/>
    <w:uiPriority w:val="99"/>
    <w:rsid w:val="00281ECC"/>
    <w:pPr>
      <w:autoSpaceDE w:val="0"/>
      <w:autoSpaceDN w:val="0"/>
      <w:adjustRightInd w:val="0"/>
    </w:pPr>
    <w:rPr>
      <w:rFonts w:ascii="Optima LT Std" w:hAnsi="Optima LT Std" w:cs="Optima LT Std"/>
      <w:color w:val="000000"/>
      <w:sz w:val="24"/>
      <w:szCs w:val="24"/>
    </w:rPr>
  </w:style>
  <w:style w:type="paragraph" w:customStyle="1" w:styleId="CM18">
    <w:name w:val="CM18"/>
    <w:basedOn w:val="Default"/>
    <w:next w:val="Default"/>
    <w:uiPriority w:val="99"/>
    <w:rsid w:val="00D61E1A"/>
    <w:pPr>
      <w:widowControl w:val="0"/>
    </w:pPr>
    <w:rPr>
      <w:rFonts w:cs="Cordia New"/>
      <w:color w:val="auto"/>
    </w:rPr>
  </w:style>
  <w:style w:type="character" w:styleId="FollowedHyperlink">
    <w:name w:val="FollowedHyperlink"/>
    <w:basedOn w:val="DefaultParagraphFont"/>
    <w:uiPriority w:val="99"/>
    <w:semiHidden/>
    <w:rsid w:val="00F318D4"/>
    <w:rPr>
      <w:rFonts w:cs="Times New Roman"/>
      <w:color w:val="800080"/>
      <w:u w:val="single"/>
    </w:rPr>
  </w:style>
  <w:style w:type="paragraph" w:styleId="BodyTextIndent2">
    <w:name w:val="Body Text Indent 2"/>
    <w:basedOn w:val="Default"/>
    <w:next w:val="Default"/>
    <w:link w:val="BodyTextIndent2Char"/>
    <w:uiPriority w:val="99"/>
    <w:rsid w:val="00F318D4"/>
    <w:pPr>
      <w:spacing w:after="120"/>
    </w:pPr>
    <w:rPr>
      <w:rFonts w:ascii="Arial" w:hAnsi="Arial" w:cs="Angsana New"/>
      <w:color w:val="auto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F318D4"/>
    <w:rPr>
      <w:rFonts w:ascii="Arial" w:hAnsi="Arial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rsid w:val="007519F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7519F2"/>
    <w:rPr>
      <w:rFonts w:ascii="Arial" w:hAnsi="Arial" w:cs="Arial"/>
      <w:lang w:bidi="ar-SA"/>
    </w:rPr>
  </w:style>
  <w:style w:type="paragraph" w:styleId="BodyText2">
    <w:name w:val="Body Text 2"/>
    <w:basedOn w:val="Normal"/>
    <w:link w:val="BodyText2Char"/>
    <w:uiPriority w:val="99"/>
    <w:semiHidden/>
    <w:rsid w:val="004F4A0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4F4A06"/>
    <w:rPr>
      <w:rFonts w:ascii="Arial" w:hAnsi="Arial" w:cs="Arial"/>
      <w:lang w:bidi="ar-SA"/>
    </w:rPr>
  </w:style>
  <w:style w:type="character" w:customStyle="1" w:styleId="BodyTextIndentChar">
    <w:name w:val="Body Text Indent Char"/>
    <w:basedOn w:val="DefaultParagraphFont"/>
    <w:uiPriority w:val="99"/>
    <w:semiHidden/>
    <w:rsid w:val="0044600D"/>
    <w:rPr>
      <w:rFonts w:ascii="Arial" w:hAnsi="Arial" w:cs="Arial"/>
      <w:lang w:bidi="ar-SA"/>
    </w:rPr>
  </w:style>
  <w:style w:type="paragraph" w:customStyle="1" w:styleId="a">
    <w:name w:val="รายการย่อหน้า"/>
    <w:basedOn w:val="Normal"/>
    <w:uiPriority w:val="99"/>
    <w:rsid w:val="0044600D"/>
    <w:pPr>
      <w:ind w:left="720"/>
    </w:pPr>
  </w:style>
  <w:style w:type="paragraph" w:customStyle="1" w:styleId="Heading31">
    <w:name w:val="Heading 31"/>
    <w:basedOn w:val="Default"/>
    <w:next w:val="Default"/>
    <w:uiPriority w:val="99"/>
    <w:rsid w:val="00772890"/>
    <w:pPr>
      <w:spacing w:after="60"/>
    </w:pPr>
    <w:rPr>
      <w:rFonts w:ascii="Arial" w:hAnsi="Arial" w:cs="Angsana New"/>
      <w:color w:val="auto"/>
    </w:rPr>
  </w:style>
  <w:style w:type="character" w:styleId="CommentReference">
    <w:name w:val="annotation reference"/>
    <w:basedOn w:val="DefaultParagraphFont"/>
    <w:uiPriority w:val="99"/>
    <w:semiHidden/>
    <w:rsid w:val="0025392B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25392B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392B"/>
    <w:rPr>
      <w:rFonts w:ascii="Arial" w:hAnsi="Arial" w:cs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2539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392B"/>
    <w:rPr>
      <w:rFonts w:ascii="Arial" w:hAnsi="Arial" w:cs="Arial"/>
      <w:b/>
      <w:bCs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77DF8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77DF8"/>
    <w:rPr>
      <w:rFonts w:ascii="Tahoma" w:hAnsi="Tahoma" w:cs="Tahoma"/>
      <w:sz w:val="16"/>
      <w:szCs w:val="16"/>
      <w:lang w:bidi="ar-SA"/>
    </w:rPr>
  </w:style>
  <w:style w:type="paragraph" w:styleId="ListParagraph">
    <w:name w:val="List Paragraph"/>
    <w:basedOn w:val="Normal"/>
    <w:uiPriority w:val="34"/>
    <w:qFormat/>
    <w:rsid w:val="008624A6"/>
    <w:pPr>
      <w:ind w:left="720"/>
      <w:contextualSpacing/>
    </w:pPr>
  </w:style>
  <w:style w:type="paragraph" w:customStyle="1" w:styleId="ThaiTranslate">
    <w:name w:val="Thai Translate"/>
    <w:basedOn w:val="Heading2"/>
    <w:link w:val="ThaiTranslateChar"/>
    <w:qFormat/>
    <w:rsid w:val="007735D8"/>
    <w:pPr>
      <w:numPr>
        <w:ilvl w:val="0"/>
        <w:numId w:val="0"/>
      </w:numPr>
      <w:ind w:left="1080"/>
    </w:pPr>
    <w:rPr>
      <w:color w:val="0000FF"/>
    </w:rPr>
  </w:style>
  <w:style w:type="character" w:customStyle="1" w:styleId="ThaiTranslateChar">
    <w:name w:val="Thai Translate Char"/>
    <w:basedOn w:val="DefaultParagraphFont"/>
    <w:link w:val="ThaiTranslate"/>
    <w:rsid w:val="007735D8"/>
    <w:rPr>
      <w:rFonts w:ascii="Arial" w:hAnsi="Arial" w:cs="AngsanaUPC"/>
      <w:color w:val="0000FF"/>
      <w:kern w:val="32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39717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71747">
          <w:marLeft w:val="120"/>
          <w:marRight w:val="12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9717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71751">
          <w:marLeft w:val="120"/>
          <w:marRight w:val="12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9717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71752">
          <w:marLeft w:val="120"/>
          <w:marRight w:val="12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07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40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namdoj\Local%20Settings\Temporary%20Internet%20Files\Content.MSO\C3475BE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7A345A-FED1-485C-883A-683EBCD804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C3475BEE.dot</Template>
  <TotalTime>1</TotalTime>
  <Pages>3</Pages>
  <Words>245</Words>
  <Characters>1398</Characters>
  <Application>Microsoft Office Word</Application>
  <DocSecurity>6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Assessment and Control</vt:lpstr>
    </vt:vector>
  </TitlesOfParts>
  <Manager>Sompote Khunpanyalerdkul</Manager>
  <Company>BEI-Thailand</Company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and Control</dc:title>
  <dc:subject>HR</dc:subject>
  <dc:creator>Duangjai Sumlee</dc:creator>
  <cp:keywords>document Agile</cp:keywords>
  <cp:lastModifiedBy>Watthaisong, Natthawut</cp:lastModifiedBy>
  <cp:revision>9</cp:revision>
  <cp:lastPrinted>2024-09-17T06:10:00Z</cp:lastPrinted>
  <dcterms:created xsi:type="dcterms:W3CDTF">2026-06-13T05:59:00Z</dcterms:created>
  <dcterms:modified xsi:type="dcterms:W3CDTF">2026-06-13T06:01:00Z</dcterms:modified>
  <cp:category>SOP</cp:category>
</cp:coreProperties>
</file>